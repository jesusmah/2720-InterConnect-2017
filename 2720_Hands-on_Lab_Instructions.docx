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media/image32.jpg" ContentType="image/png"/>
  <Override PartName="/word/media/image42.jpg" ContentType="image/png"/>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BBA217" w14:textId="77777777" w:rsidR="00C905F6" w:rsidRPr="00C905F6" w:rsidRDefault="00C905F6" w:rsidP="0044530C">
      <w:pPr>
        <w:pStyle w:val="SessionTitle"/>
        <w:tabs>
          <w:tab w:val="left" w:pos="1620"/>
        </w:tabs>
        <w:rPr>
          <w:color w:val="8DB0A8"/>
        </w:rPr>
      </w:pPr>
      <w:r w:rsidRPr="00C905F6">
        <w:t>Hands-on Lab</w:t>
      </w:r>
    </w:p>
    <w:p w14:paraId="0846169D" w14:textId="484F27DA" w:rsidR="00C905F6" w:rsidRPr="00C905F6" w:rsidRDefault="00A07BDB" w:rsidP="0044530C">
      <w:pPr>
        <w:pStyle w:val="SessionTitle"/>
      </w:pPr>
      <w:r>
        <w:t>Session 2720</w:t>
      </w:r>
    </w:p>
    <w:p w14:paraId="03DE38BD" w14:textId="4899BA53" w:rsidR="00C905F6" w:rsidRPr="00C905F6" w:rsidRDefault="00A07BDB" w:rsidP="0044530C">
      <w:pPr>
        <w:pStyle w:val="SessionTitle"/>
      </w:pPr>
      <w:r>
        <w:t>Application deployment automation in IBM Bluemix using Docker</w:t>
      </w:r>
      <w:r w:rsidR="00AA0CE5">
        <w:t xml:space="preserve">, IBM </w:t>
      </w:r>
      <w:r w:rsidR="00DD60E4">
        <w:t>Bluemix</w:t>
      </w:r>
      <w:r w:rsidR="00516D81">
        <w:t xml:space="preserve"> Container Service</w:t>
      </w:r>
      <w:r>
        <w:t xml:space="preserve"> and IBM </w:t>
      </w:r>
      <w:r w:rsidR="00516D81">
        <w:t xml:space="preserve">Bluemix </w:t>
      </w:r>
      <w:r w:rsidR="008D4EDF">
        <w:t>Continuous Delivery</w:t>
      </w:r>
      <w:r w:rsidR="00516D81">
        <w:t xml:space="preserve"> Service</w:t>
      </w:r>
    </w:p>
    <w:p w14:paraId="7F336ADF" w14:textId="77777777" w:rsidR="00C905F6" w:rsidRPr="00951B61" w:rsidRDefault="00C905F6" w:rsidP="0044530C">
      <w:pPr>
        <w:widowControl w:val="0"/>
        <w:autoSpaceDE w:val="0"/>
        <w:autoSpaceDN w:val="0"/>
        <w:adjustRightInd w:val="0"/>
        <w:spacing w:line="400" w:lineRule="exact"/>
        <w:rPr>
          <w:rFonts w:cs="Arial"/>
          <w:color w:val="000000"/>
          <w:sz w:val="36"/>
          <w:szCs w:val="36"/>
        </w:rPr>
      </w:pPr>
    </w:p>
    <w:p w14:paraId="7297E066" w14:textId="17C0E46B" w:rsidR="00C905F6" w:rsidRPr="00C905F6" w:rsidRDefault="00A07BDB" w:rsidP="0044530C">
      <w:pPr>
        <w:pStyle w:val="Speakers"/>
      </w:pPr>
      <w:r>
        <w:t>Jesus Arteche,</w:t>
      </w:r>
      <w:r w:rsidR="00754B7B">
        <w:t xml:space="preserve"> </w:t>
      </w:r>
      <w:r>
        <w:t xml:space="preserve"> </w:t>
      </w:r>
      <w:r w:rsidR="00392D2E">
        <w:t xml:space="preserve">CASE team, </w:t>
      </w:r>
      <w:r>
        <w:t>IBM Cloud</w:t>
      </w:r>
    </w:p>
    <w:p w14:paraId="47889EC4" w14:textId="5E079BBC" w:rsidR="00C905F6" w:rsidRPr="00C905F6" w:rsidRDefault="00A07BDB" w:rsidP="0044530C">
      <w:pPr>
        <w:pStyle w:val="Speakers"/>
      </w:pPr>
      <w:r>
        <w:t xml:space="preserve">Jesus Almaraz, </w:t>
      </w:r>
      <w:r w:rsidR="00392D2E">
        <w:t xml:space="preserve">CASE team, </w:t>
      </w:r>
      <w:r>
        <w:t>IBM Cloud</w:t>
      </w:r>
    </w:p>
    <w:p w14:paraId="5F3FACD4" w14:textId="60A4DB18" w:rsidR="00345B89" w:rsidRDefault="00345B89" w:rsidP="0044530C">
      <w:pPr>
        <w:pStyle w:val="Speakers"/>
        <w:tabs>
          <w:tab w:val="right" w:pos="9360"/>
        </w:tabs>
        <w:sectPr w:rsidR="00345B89" w:rsidSect="00345B89">
          <w:headerReference w:type="even" r:id="rId8"/>
          <w:headerReference w:type="default" r:id="rId9"/>
          <w:footerReference w:type="even" r:id="rId10"/>
          <w:footerReference w:type="default" r:id="rId11"/>
          <w:headerReference w:type="first" r:id="rId12"/>
          <w:pgSz w:w="12240" w:h="15840"/>
          <w:pgMar w:top="4680" w:right="3326" w:bottom="1440" w:left="1440" w:header="446" w:footer="518" w:gutter="0"/>
          <w:cols w:space="720"/>
          <w:titlePg/>
          <w:docGrid w:linePitch="360"/>
        </w:sectPr>
      </w:pPr>
    </w:p>
    <w:p w14:paraId="4C974816" w14:textId="366327C9" w:rsidR="009174D9" w:rsidRDefault="009174D9" w:rsidP="009174D9">
      <w:pPr>
        <w:keepNext/>
        <w:keepLines/>
        <w:spacing w:line="240" w:lineRule="auto"/>
        <w:rPr>
          <w:rFonts w:ascii="Helvetica" w:hAnsi="Helvetica" w:cs="Helvetica"/>
          <w:b/>
          <w:bCs/>
          <w:sz w:val="20"/>
          <w:szCs w:val="20"/>
        </w:rPr>
      </w:pPr>
      <w:r>
        <w:rPr>
          <w:rFonts w:ascii="Helvetica" w:hAnsi="Helvetica" w:cs="Helvetica"/>
          <w:b/>
          <w:bCs/>
          <w:sz w:val="20"/>
          <w:szCs w:val="20"/>
        </w:rPr>
        <w:lastRenderedPageBreak/>
        <w:t>You must include the first two pages of this template.</w:t>
      </w:r>
    </w:p>
    <w:p w14:paraId="03DA5D4B" w14:textId="62B54E0E" w:rsidR="009174D9" w:rsidRDefault="009174D9" w:rsidP="009174D9">
      <w:pPr>
        <w:keepNext/>
        <w:keepLines/>
        <w:spacing w:line="240" w:lineRule="auto"/>
        <w:rPr>
          <w:sz w:val="20"/>
          <w:szCs w:val="20"/>
        </w:rPr>
      </w:pPr>
      <w:r>
        <w:rPr>
          <w:rFonts w:ascii="Helvetica" w:hAnsi="Helvetica" w:cs="Helvetica"/>
          <w:sz w:val="20"/>
          <w:szCs w:val="20"/>
        </w:rPr>
        <w:t> </w:t>
      </w:r>
    </w:p>
    <w:p w14:paraId="3E93B3B7" w14:textId="77777777" w:rsidR="009174D9" w:rsidRPr="00345B89" w:rsidRDefault="009174D9" w:rsidP="009174D9">
      <w:pPr>
        <w:keepNext/>
        <w:keepLines/>
        <w:spacing w:line="240" w:lineRule="auto"/>
        <w:rPr>
          <w:sz w:val="20"/>
          <w:szCs w:val="20"/>
        </w:rPr>
      </w:pPr>
      <w:r w:rsidRPr="00345B89">
        <w:rPr>
          <w:sz w:val="20"/>
          <w:szCs w:val="20"/>
        </w:rPr>
        <w:t>© Copyright IBM Corporation 2017</w:t>
      </w:r>
    </w:p>
    <w:p w14:paraId="4362520A" w14:textId="77777777" w:rsidR="009174D9" w:rsidRPr="00345B89" w:rsidRDefault="009174D9" w:rsidP="009174D9">
      <w:pPr>
        <w:keepNext/>
        <w:keepLines/>
        <w:spacing w:line="240" w:lineRule="auto"/>
        <w:rPr>
          <w:sz w:val="20"/>
          <w:szCs w:val="20"/>
        </w:rPr>
      </w:pPr>
    </w:p>
    <w:p w14:paraId="2DF22C51" w14:textId="77777777" w:rsidR="009174D9" w:rsidRPr="00345B89" w:rsidRDefault="009174D9" w:rsidP="009174D9">
      <w:pPr>
        <w:keepNext/>
        <w:keepLines/>
        <w:spacing w:line="240" w:lineRule="auto"/>
        <w:rPr>
          <w:sz w:val="20"/>
          <w:szCs w:val="20"/>
        </w:rPr>
      </w:pPr>
      <w:r w:rsidRPr="00345B89">
        <w:rPr>
          <w:sz w:val="20"/>
          <w:szCs w:val="20"/>
        </w:rPr>
        <w:t>IBM, the IBM logo and ibm.com are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14:paraId="3E9ADB5E" w14:textId="77777777" w:rsidR="009174D9" w:rsidRPr="00345B89" w:rsidRDefault="009174D9" w:rsidP="009174D9">
      <w:pPr>
        <w:keepNext/>
        <w:keepLines/>
        <w:spacing w:line="240" w:lineRule="auto"/>
        <w:rPr>
          <w:sz w:val="20"/>
          <w:szCs w:val="20"/>
        </w:rPr>
      </w:pPr>
    </w:p>
    <w:p w14:paraId="55DE8AFA" w14:textId="77777777" w:rsidR="009174D9" w:rsidRPr="00345B89" w:rsidRDefault="009174D9" w:rsidP="009174D9">
      <w:pPr>
        <w:keepNext/>
        <w:keepLines/>
        <w:spacing w:line="240" w:lineRule="auto"/>
        <w:rPr>
          <w:sz w:val="20"/>
          <w:szCs w:val="20"/>
        </w:rPr>
      </w:pPr>
      <w:r w:rsidRPr="00345B89">
        <w:rPr>
          <w:sz w:val="20"/>
          <w:szCs w:val="20"/>
        </w:rPr>
        <w:t>This document is current as of the initial date of publication and may be changed by IBM at any time.</w:t>
      </w:r>
    </w:p>
    <w:p w14:paraId="55866CE4" w14:textId="77777777" w:rsidR="009174D9" w:rsidRPr="00345B89" w:rsidRDefault="009174D9" w:rsidP="009174D9">
      <w:pPr>
        <w:keepNext/>
        <w:keepLines/>
        <w:spacing w:line="240" w:lineRule="auto"/>
        <w:rPr>
          <w:sz w:val="20"/>
          <w:szCs w:val="20"/>
        </w:rPr>
      </w:pPr>
    </w:p>
    <w:p w14:paraId="2832C3F1" w14:textId="664ABFF2" w:rsidR="009174D9" w:rsidRPr="009174D9" w:rsidRDefault="009174D9" w:rsidP="009174D9">
      <w:pPr>
        <w:keepNext/>
        <w:keepLines/>
        <w:spacing w:line="240" w:lineRule="auto"/>
        <w:rPr>
          <w:sz w:val="20"/>
          <w:szCs w:val="20"/>
        </w:rPr>
      </w:pPr>
      <w:r w:rsidRPr="00345B89">
        <w:rPr>
          <w:sz w:val="20"/>
          <w:szCs w:val="20"/>
        </w:rPr>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r>
        <w:rPr>
          <w:sz w:val="20"/>
          <w:szCs w:val="20"/>
        </w:rPr>
        <w:t>.</w:t>
      </w:r>
      <w:r>
        <w:rPr>
          <w:rFonts w:cs="Arial"/>
          <w:color w:val="000000"/>
          <w:sz w:val="36"/>
          <w:szCs w:val="36"/>
        </w:rPr>
        <w:br w:type="page"/>
      </w:r>
    </w:p>
    <w:p w14:paraId="0800E82A" w14:textId="6E9A155F" w:rsidR="002634F0" w:rsidRPr="00951B61" w:rsidRDefault="00DB6A5C" w:rsidP="00DB6A5C">
      <w:pPr>
        <w:spacing w:after="240" w:line="240" w:lineRule="auto"/>
        <w:rPr>
          <w:rFonts w:cs="Arial"/>
          <w:color w:val="000000"/>
          <w:sz w:val="36"/>
          <w:szCs w:val="36"/>
        </w:rPr>
      </w:pPr>
      <w:r>
        <w:rPr>
          <w:rFonts w:cs="Arial"/>
          <w:color w:val="000000"/>
          <w:sz w:val="36"/>
          <w:szCs w:val="36"/>
        </w:rPr>
        <w:lastRenderedPageBreak/>
        <w:t>Table of Contents</w:t>
      </w:r>
    </w:p>
    <w:p w14:paraId="3E197EAF" w14:textId="77777777" w:rsidR="005513DB" w:rsidRDefault="00253E55">
      <w:pPr>
        <w:pStyle w:val="TOC1"/>
        <w:rPr>
          <w:rFonts w:asciiTheme="minorHAnsi" w:eastAsiaTheme="minorEastAsia" w:hAnsiTheme="minorHAnsi" w:cstheme="minorBidi"/>
          <w:noProof/>
          <w:lang w:val="en-GB" w:eastAsia="en-GB"/>
        </w:rPr>
      </w:pPr>
      <w:r>
        <w:rPr>
          <w:rFonts w:cs="Arial"/>
          <w:color w:val="000000"/>
          <w:sz w:val="36"/>
          <w:szCs w:val="36"/>
        </w:rPr>
        <w:fldChar w:fldCharType="begin"/>
      </w:r>
      <w:r>
        <w:rPr>
          <w:rFonts w:cs="Arial"/>
          <w:color w:val="000000"/>
          <w:sz w:val="36"/>
          <w:szCs w:val="36"/>
        </w:rPr>
        <w:instrText xml:space="preserve"> TOC \o "1-3" </w:instrText>
      </w:r>
      <w:r>
        <w:rPr>
          <w:rFonts w:cs="Arial"/>
          <w:color w:val="000000"/>
          <w:sz w:val="36"/>
          <w:szCs w:val="36"/>
        </w:rPr>
        <w:fldChar w:fldCharType="separate"/>
      </w:r>
      <w:r w:rsidR="005513DB">
        <w:rPr>
          <w:noProof/>
        </w:rPr>
        <w:t>Objectives</w:t>
      </w:r>
      <w:r w:rsidR="005513DB">
        <w:rPr>
          <w:noProof/>
        </w:rPr>
        <w:tab/>
      </w:r>
      <w:r w:rsidR="005513DB">
        <w:rPr>
          <w:noProof/>
        </w:rPr>
        <w:fldChar w:fldCharType="begin"/>
      </w:r>
      <w:r w:rsidR="005513DB">
        <w:rPr>
          <w:noProof/>
        </w:rPr>
        <w:instrText xml:space="preserve"> PAGEREF _Toc477595008 \h </w:instrText>
      </w:r>
      <w:r w:rsidR="005513DB">
        <w:rPr>
          <w:noProof/>
        </w:rPr>
      </w:r>
      <w:r w:rsidR="005513DB">
        <w:rPr>
          <w:noProof/>
        </w:rPr>
        <w:fldChar w:fldCharType="separate"/>
      </w:r>
      <w:r w:rsidR="005513DB">
        <w:rPr>
          <w:noProof/>
        </w:rPr>
        <w:t>4</w:t>
      </w:r>
      <w:r w:rsidR="005513DB">
        <w:rPr>
          <w:noProof/>
        </w:rPr>
        <w:fldChar w:fldCharType="end"/>
      </w:r>
    </w:p>
    <w:p w14:paraId="731DE5D9" w14:textId="77777777" w:rsidR="005513DB" w:rsidRDefault="005513DB">
      <w:pPr>
        <w:pStyle w:val="TOC1"/>
        <w:rPr>
          <w:rFonts w:asciiTheme="minorHAnsi" w:eastAsiaTheme="minorEastAsia" w:hAnsiTheme="minorHAnsi" w:cstheme="minorBidi"/>
          <w:noProof/>
          <w:lang w:val="en-GB" w:eastAsia="en-GB"/>
        </w:rPr>
      </w:pPr>
      <w:r>
        <w:rPr>
          <w:noProof/>
        </w:rPr>
        <w:t>Pre-requisites</w:t>
      </w:r>
      <w:r>
        <w:rPr>
          <w:noProof/>
        </w:rPr>
        <w:tab/>
      </w:r>
      <w:r>
        <w:rPr>
          <w:noProof/>
        </w:rPr>
        <w:fldChar w:fldCharType="begin"/>
      </w:r>
      <w:r>
        <w:rPr>
          <w:noProof/>
        </w:rPr>
        <w:instrText xml:space="preserve"> PAGEREF _Toc477595009 \h </w:instrText>
      </w:r>
      <w:r>
        <w:rPr>
          <w:noProof/>
        </w:rPr>
      </w:r>
      <w:r>
        <w:rPr>
          <w:noProof/>
        </w:rPr>
        <w:fldChar w:fldCharType="separate"/>
      </w:r>
      <w:r>
        <w:rPr>
          <w:noProof/>
        </w:rPr>
        <w:t>5</w:t>
      </w:r>
      <w:r>
        <w:rPr>
          <w:noProof/>
        </w:rPr>
        <w:fldChar w:fldCharType="end"/>
      </w:r>
    </w:p>
    <w:p w14:paraId="5D07B3B6" w14:textId="77777777" w:rsidR="005513DB" w:rsidRDefault="005513DB">
      <w:pPr>
        <w:pStyle w:val="TOC1"/>
        <w:rPr>
          <w:rFonts w:asciiTheme="minorHAnsi" w:eastAsiaTheme="minorEastAsia" w:hAnsiTheme="minorHAnsi" w:cstheme="minorBidi"/>
          <w:noProof/>
          <w:lang w:val="en-GB" w:eastAsia="en-GB"/>
        </w:rPr>
      </w:pPr>
      <w:r>
        <w:rPr>
          <w:noProof/>
        </w:rPr>
        <w:t>Introduction</w:t>
      </w:r>
      <w:r>
        <w:rPr>
          <w:noProof/>
        </w:rPr>
        <w:tab/>
      </w:r>
      <w:r>
        <w:rPr>
          <w:noProof/>
        </w:rPr>
        <w:fldChar w:fldCharType="begin"/>
      </w:r>
      <w:r>
        <w:rPr>
          <w:noProof/>
        </w:rPr>
        <w:instrText xml:space="preserve"> PAGEREF _Toc477595010 \h </w:instrText>
      </w:r>
      <w:r>
        <w:rPr>
          <w:noProof/>
        </w:rPr>
      </w:r>
      <w:r>
        <w:rPr>
          <w:noProof/>
        </w:rPr>
        <w:fldChar w:fldCharType="separate"/>
      </w:r>
      <w:r>
        <w:rPr>
          <w:noProof/>
        </w:rPr>
        <w:t>6</w:t>
      </w:r>
      <w:r>
        <w:rPr>
          <w:noProof/>
        </w:rPr>
        <w:fldChar w:fldCharType="end"/>
      </w:r>
    </w:p>
    <w:p w14:paraId="0B862CF4" w14:textId="77777777" w:rsidR="005513DB" w:rsidRDefault="005513DB">
      <w:pPr>
        <w:pStyle w:val="TOC1"/>
        <w:rPr>
          <w:rFonts w:asciiTheme="minorHAnsi" w:eastAsiaTheme="minorEastAsia" w:hAnsiTheme="minorHAnsi" w:cstheme="minorBidi"/>
          <w:noProof/>
          <w:lang w:val="en-GB" w:eastAsia="en-GB"/>
        </w:rPr>
      </w:pPr>
      <w:r>
        <w:rPr>
          <w:noProof/>
        </w:rPr>
        <w:t>Java Application</w:t>
      </w:r>
      <w:r>
        <w:rPr>
          <w:noProof/>
        </w:rPr>
        <w:tab/>
      </w:r>
      <w:r>
        <w:rPr>
          <w:noProof/>
        </w:rPr>
        <w:fldChar w:fldCharType="begin"/>
      </w:r>
      <w:r>
        <w:rPr>
          <w:noProof/>
        </w:rPr>
        <w:instrText xml:space="preserve"> PAGEREF _Toc477595011 \h </w:instrText>
      </w:r>
      <w:r>
        <w:rPr>
          <w:noProof/>
        </w:rPr>
      </w:r>
      <w:r>
        <w:rPr>
          <w:noProof/>
        </w:rPr>
        <w:fldChar w:fldCharType="separate"/>
      </w:r>
      <w:r>
        <w:rPr>
          <w:noProof/>
        </w:rPr>
        <w:t>7</w:t>
      </w:r>
      <w:r>
        <w:rPr>
          <w:noProof/>
        </w:rPr>
        <w:fldChar w:fldCharType="end"/>
      </w:r>
    </w:p>
    <w:p w14:paraId="35774C55" w14:textId="77777777" w:rsidR="005513DB" w:rsidRDefault="005513DB">
      <w:pPr>
        <w:pStyle w:val="TOC1"/>
        <w:rPr>
          <w:rFonts w:asciiTheme="minorHAnsi" w:eastAsiaTheme="minorEastAsia" w:hAnsiTheme="minorHAnsi" w:cstheme="minorBidi"/>
          <w:noProof/>
          <w:lang w:val="en-GB" w:eastAsia="en-GB"/>
        </w:rPr>
      </w:pPr>
      <w:r>
        <w:rPr>
          <w:noProof/>
        </w:rPr>
        <w:t>Docker and Containers</w:t>
      </w:r>
      <w:r>
        <w:rPr>
          <w:noProof/>
        </w:rPr>
        <w:tab/>
      </w:r>
      <w:r>
        <w:rPr>
          <w:noProof/>
        </w:rPr>
        <w:fldChar w:fldCharType="begin"/>
      </w:r>
      <w:r>
        <w:rPr>
          <w:noProof/>
        </w:rPr>
        <w:instrText xml:space="preserve"> PAGEREF _Toc477595012 \h </w:instrText>
      </w:r>
      <w:r>
        <w:rPr>
          <w:noProof/>
        </w:rPr>
      </w:r>
      <w:r>
        <w:rPr>
          <w:noProof/>
        </w:rPr>
        <w:fldChar w:fldCharType="separate"/>
      </w:r>
      <w:r>
        <w:rPr>
          <w:noProof/>
        </w:rPr>
        <w:t>13</w:t>
      </w:r>
      <w:r>
        <w:rPr>
          <w:noProof/>
        </w:rPr>
        <w:fldChar w:fldCharType="end"/>
      </w:r>
    </w:p>
    <w:p w14:paraId="3CB81B7E" w14:textId="77777777" w:rsidR="005513DB" w:rsidRDefault="005513DB">
      <w:pPr>
        <w:pStyle w:val="TOC1"/>
        <w:rPr>
          <w:rFonts w:asciiTheme="minorHAnsi" w:eastAsiaTheme="minorEastAsia" w:hAnsiTheme="minorHAnsi" w:cstheme="minorBidi"/>
          <w:noProof/>
          <w:lang w:val="en-GB" w:eastAsia="en-GB"/>
        </w:rPr>
      </w:pPr>
      <w:r>
        <w:rPr>
          <w:noProof/>
        </w:rPr>
        <w:t>IBM Bluemix Container Service</w:t>
      </w:r>
      <w:r>
        <w:rPr>
          <w:noProof/>
        </w:rPr>
        <w:tab/>
      </w:r>
      <w:r>
        <w:rPr>
          <w:noProof/>
        </w:rPr>
        <w:fldChar w:fldCharType="begin"/>
      </w:r>
      <w:r>
        <w:rPr>
          <w:noProof/>
        </w:rPr>
        <w:instrText xml:space="preserve"> PAGEREF _Toc477595013 \h </w:instrText>
      </w:r>
      <w:r>
        <w:rPr>
          <w:noProof/>
        </w:rPr>
      </w:r>
      <w:r>
        <w:rPr>
          <w:noProof/>
        </w:rPr>
        <w:fldChar w:fldCharType="separate"/>
      </w:r>
      <w:r>
        <w:rPr>
          <w:noProof/>
        </w:rPr>
        <w:t>18</w:t>
      </w:r>
      <w:r>
        <w:rPr>
          <w:noProof/>
        </w:rPr>
        <w:fldChar w:fldCharType="end"/>
      </w:r>
    </w:p>
    <w:p w14:paraId="7E03769A" w14:textId="77777777" w:rsidR="005513DB" w:rsidRDefault="005513DB">
      <w:pPr>
        <w:pStyle w:val="TOC1"/>
        <w:rPr>
          <w:rFonts w:asciiTheme="minorHAnsi" w:eastAsiaTheme="minorEastAsia" w:hAnsiTheme="minorHAnsi" w:cstheme="minorBidi"/>
          <w:noProof/>
          <w:lang w:val="en-GB" w:eastAsia="en-GB"/>
        </w:rPr>
      </w:pPr>
      <w:r>
        <w:rPr>
          <w:noProof/>
        </w:rPr>
        <w:t>IBM Bluemix Continuous Delivery Service</w:t>
      </w:r>
      <w:r>
        <w:rPr>
          <w:noProof/>
        </w:rPr>
        <w:tab/>
      </w:r>
      <w:r>
        <w:rPr>
          <w:noProof/>
        </w:rPr>
        <w:fldChar w:fldCharType="begin"/>
      </w:r>
      <w:r>
        <w:rPr>
          <w:noProof/>
        </w:rPr>
        <w:instrText xml:space="preserve"> PAGEREF _Toc477595014 \h </w:instrText>
      </w:r>
      <w:r>
        <w:rPr>
          <w:noProof/>
        </w:rPr>
      </w:r>
      <w:r>
        <w:rPr>
          <w:noProof/>
        </w:rPr>
        <w:fldChar w:fldCharType="separate"/>
      </w:r>
      <w:r>
        <w:rPr>
          <w:noProof/>
        </w:rPr>
        <w:t>26</w:t>
      </w:r>
      <w:r>
        <w:rPr>
          <w:noProof/>
        </w:rPr>
        <w:fldChar w:fldCharType="end"/>
      </w:r>
    </w:p>
    <w:p w14:paraId="65E9FD3C" w14:textId="77777777" w:rsidR="005513DB" w:rsidRDefault="005513DB">
      <w:pPr>
        <w:pStyle w:val="TOC1"/>
        <w:rPr>
          <w:rFonts w:asciiTheme="minorHAnsi" w:eastAsiaTheme="minorEastAsia" w:hAnsiTheme="minorHAnsi" w:cstheme="minorBidi"/>
          <w:noProof/>
          <w:lang w:val="en-GB" w:eastAsia="en-GB"/>
        </w:rPr>
      </w:pPr>
      <w:r>
        <w:rPr>
          <w:noProof/>
        </w:rPr>
        <w:t>IBM Bluemix Active Deploy Service</w:t>
      </w:r>
      <w:r>
        <w:rPr>
          <w:noProof/>
        </w:rPr>
        <w:tab/>
      </w:r>
      <w:r>
        <w:rPr>
          <w:noProof/>
        </w:rPr>
        <w:fldChar w:fldCharType="begin"/>
      </w:r>
      <w:r>
        <w:rPr>
          <w:noProof/>
        </w:rPr>
        <w:instrText xml:space="preserve"> PAGEREF _Toc477595015 \h </w:instrText>
      </w:r>
      <w:r>
        <w:rPr>
          <w:noProof/>
        </w:rPr>
      </w:r>
      <w:r>
        <w:rPr>
          <w:noProof/>
        </w:rPr>
        <w:fldChar w:fldCharType="separate"/>
      </w:r>
      <w:r>
        <w:rPr>
          <w:noProof/>
        </w:rPr>
        <w:t>47</w:t>
      </w:r>
      <w:r>
        <w:rPr>
          <w:noProof/>
        </w:rPr>
        <w:fldChar w:fldCharType="end"/>
      </w:r>
    </w:p>
    <w:p w14:paraId="5CA4DA69" w14:textId="77777777" w:rsidR="005513DB" w:rsidRDefault="005513DB">
      <w:pPr>
        <w:pStyle w:val="TOC1"/>
        <w:rPr>
          <w:rFonts w:asciiTheme="minorHAnsi" w:eastAsiaTheme="minorEastAsia" w:hAnsiTheme="minorHAnsi" w:cstheme="minorBidi"/>
          <w:noProof/>
          <w:lang w:val="en-GB" w:eastAsia="en-GB"/>
        </w:rPr>
      </w:pPr>
      <w:r>
        <w:rPr>
          <w:noProof/>
        </w:rPr>
        <w:t>References</w:t>
      </w:r>
      <w:r>
        <w:rPr>
          <w:noProof/>
        </w:rPr>
        <w:tab/>
      </w:r>
      <w:r>
        <w:rPr>
          <w:noProof/>
        </w:rPr>
        <w:fldChar w:fldCharType="begin"/>
      </w:r>
      <w:r>
        <w:rPr>
          <w:noProof/>
        </w:rPr>
        <w:instrText xml:space="preserve"> PAGEREF _Toc477595016 \h </w:instrText>
      </w:r>
      <w:r>
        <w:rPr>
          <w:noProof/>
        </w:rPr>
      </w:r>
      <w:r>
        <w:rPr>
          <w:noProof/>
        </w:rPr>
        <w:fldChar w:fldCharType="separate"/>
      </w:r>
      <w:r>
        <w:rPr>
          <w:noProof/>
        </w:rPr>
        <w:t>56</w:t>
      </w:r>
      <w:r>
        <w:rPr>
          <w:noProof/>
        </w:rPr>
        <w:fldChar w:fldCharType="end"/>
      </w:r>
    </w:p>
    <w:p w14:paraId="3B5BD266" w14:textId="77777777" w:rsidR="005513DB" w:rsidRDefault="005513DB">
      <w:pPr>
        <w:pStyle w:val="TOC1"/>
        <w:rPr>
          <w:rFonts w:asciiTheme="minorHAnsi" w:eastAsiaTheme="minorEastAsia" w:hAnsiTheme="minorHAnsi" w:cstheme="minorBidi"/>
          <w:noProof/>
          <w:lang w:val="en-GB" w:eastAsia="en-GB"/>
        </w:rPr>
      </w:pPr>
      <w:r>
        <w:rPr>
          <w:noProof/>
        </w:rPr>
        <w:t>External material</w:t>
      </w:r>
      <w:r>
        <w:rPr>
          <w:noProof/>
        </w:rPr>
        <w:tab/>
      </w:r>
      <w:r>
        <w:rPr>
          <w:noProof/>
        </w:rPr>
        <w:fldChar w:fldCharType="begin"/>
      </w:r>
      <w:r>
        <w:rPr>
          <w:noProof/>
        </w:rPr>
        <w:instrText xml:space="preserve"> PAGEREF _Toc477595017 \h </w:instrText>
      </w:r>
      <w:r>
        <w:rPr>
          <w:noProof/>
        </w:rPr>
      </w:r>
      <w:r>
        <w:rPr>
          <w:noProof/>
        </w:rPr>
        <w:fldChar w:fldCharType="separate"/>
      </w:r>
      <w:r>
        <w:rPr>
          <w:noProof/>
        </w:rPr>
        <w:t>56</w:t>
      </w:r>
      <w:r>
        <w:rPr>
          <w:noProof/>
        </w:rPr>
        <w:fldChar w:fldCharType="end"/>
      </w:r>
    </w:p>
    <w:p w14:paraId="681B1F27" w14:textId="7386F8AD" w:rsidR="008A204C" w:rsidRPr="008A204C" w:rsidRDefault="00253E55" w:rsidP="008A204C">
      <w:pPr>
        <w:pStyle w:val="TOC1"/>
        <w:rPr>
          <w:rFonts w:cs="Arial"/>
          <w:color w:val="000000"/>
          <w:sz w:val="36"/>
          <w:szCs w:val="36"/>
        </w:rPr>
      </w:pPr>
      <w:r>
        <w:rPr>
          <w:rFonts w:cs="Arial"/>
          <w:color w:val="000000"/>
          <w:sz w:val="36"/>
          <w:szCs w:val="36"/>
        </w:rPr>
        <w:fldChar w:fldCharType="end"/>
      </w:r>
    </w:p>
    <w:p w14:paraId="39706352" w14:textId="77777777" w:rsidR="00DB6A5C" w:rsidRDefault="00DB6A5C">
      <w:pPr>
        <w:spacing w:line="240" w:lineRule="auto"/>
        <w:rPr>
          <w:rFonts w:cs="Arial"/>
          <w:color w:val="000000"/>
          <w:sz w:val="36"/>
          <w:szCs w:val="36"/>
        </w:rPr>
      </w:pPr>
      <w:r>
        <w:br w:type="page"/>
      </w:r>
    </w:p>
    <w:p w14:paraId="279F02F4" w14:textId="01390F23" w:rsidR="006A1291" w:rsidRPr="00345B89" w:rsidRDefault="000739A4" w:rsidP="004233A9">
      <w:pPr>
        <w:pStyle w:val="Heading1"/>
        <w:ind w:right="-934"/>
      </w:pPr>
      <w:bookmarkStart w:id="0" w:name="_Toc477595008"/>
      <w:r>
        <w:lastRenderedPageBreak/>
        <w:t>Objectives</w:t>
      </w:r>
      <w:bookmarkEnd w:id="0"/>
    </w:p>
    <w:p w14:paraId="03A6B18D" w14:textId="1EDFB057" w:rsidR="000739A4" w:rsidRDefault="000739A4" w:rsidP="004233A9">
      <w:pPr>
        <w:ind w:right="-934"/>
      </w:pPr>
    </w:p>
    <w:p w14:paraId="26D16012" w14:textId="063AADE7" w:rsidR="001A74D0" w:rsidRDefault="000739A4" w:rsidP="00F64438">
      <w:pPr>
        <w:ind w:right="-934"/>
        <w:jc w:val="both"/>
      </w:pPr>
      <w:r w:rsidRPr="000739A4">
        <w:t>The aim of this lab is to drive the attendees through</w:t>
      </w:r>
      <w:r w:rsidR="001A74D0">
        <w:t>:</w:t>
      </w:r>
    </w:p>
    <w:p w14:paraId="76DF80AF" w14:textId="77777777" w:rsidR="001A74D0" w:rsidRDefault="001A74D0" w:rsidP="00F64438">
      <w:pPr>
        <w:ind w:right="-934"/>
        <w:jc w:val="both"/>
      </w:pPr>
    </w:p>
    <w:p w14:paraId="7FE6FF45" w14:textId="4036FE5F" w:rsidR="001A74D0" w:rsidRDefault="001A74D0" w:rsidP="001A74D0">
      <w:pPr>
        <w:pStyle w:val="ListParagraph"/>
        <w:numPr>
          <w:ilvl w:val="0"/>
          <w:numId w:val="17"/>
        </w:numPr>
        <w:ind w:right="-934"/>
        <w:jc w:val="both"/>
      </w:pPr>
      <w:r>
        <w:t>A</w:t>
      </w:r>
      <w:r w:rsidR="00524CF5">
        <w:t xml:space="preserve"> very basic mi</w:t>
      </w:r>
      <w:r>
        <w:t>croservices architecture</w:t>
      </w:r>
      <w:r w:rsidR="00F615FA">
        <w:t>.</w:t>
      </w:r>
    </w:p>
    <w:p w14:paraId="3DDF81D0" w14:textId="5AB85E32" w:rsidR="001A74D0" w:rsidRDefault="001A74D0" w:rsidP="001A74D0">
      <w:pPr>
        <w:pStyle w:val="ListParagraph"/>
        <w:numPr>
          <w:ilvl w:val="0"/>
          <w:numId w:val="17"/>
        </w:numPr>
        <w:ind w:right="-934"/>
        <w:jc w:val="both"/>
      </w:pPr>
      <w:r>
        <w:t xml:space="preserve">The local deployment and test of </w:t>
      </w:r>
      <w:r w:rsidR="003F2C6B">
        <w:t>this</w:t>
      </w:r>
      <w:r>
        <w:t xml:space="preserve"> microservices architecture.</w:t>
      </w:r>
    </w:p>
    <w:p w14:paraId="13214449" w14:textId="20A0A0C2" w:rsidR="001A74D0" w:rsidRDefault="001A74D0" w:rsidP="001A74D0">
      <w:pPr>
        <w:pStyle w:val="ListParagraph"/>
        <w:numPr>
          <w:ilvl w:val="0"/>
          <w:numId w:val="17"/>
        </w:numPr>
        <w:ind w:right="-934"/>
        <w:jc w:val="both"/>
      </w:pPr>
      <w:r>
        <w:t>The containerization of the</w:t>
      </w:r>
      <w:r w:rsidR="00F615FA">
        <w:t xml:space="preserve"> architecture.</w:t>
      </w:r>
    </w:p>
    <w:p w14:paraId="1C928A9C" w14:textId="4062DF4D" w:rsidR="00F615FA" w:rsidRDefault="00F615FA" w:rsidP="001A74D0">
      <w:pPr>
        <w:pStyle w:val="ListParagraph"/>
        <w:numPr>
          <w:ilvl w:val="0"/>
          <w:numId w:val="17"/>
        </w:numPr>
        <w:ind w:right="-934"/>
        <w:jc w:val="both"/>
      </w:pPr>
      <w:r>
        <w:t>The local deployment and test of the containerized architecture.</w:t>
      </w:r>
    </w:p>
    <w:p w14:paraId="7D145947" w14:textId="443B823C" w:rsidR="00F615FA" w:rsidRDefault="00F615FA" w:rsidP="001A74D0">
      <w:pPr>
        <w:pStyle w:val="ListParagraph"/>
        <w:numPr>
          <w:ilvl w:val="0"/>
          <w:numId w:val="17"/>
        </w:numPr>
        <w:ind w:right="-934"/>
        <w:jc w:val="both"/>
      </w:pPr>
      <w:r>
        <w:t xml:space="preserve">The remote deployment and test of the architecture in the IBM Bluemix public cloud by using </w:t>
      </w:r>
      <w:r w:rsidR="00424B8B">
        <w:t xml:space="preserve">the </w:t>
      </w:r>
      <w:r>
        <w:t>IBM</w:t>
      </w:r>
      <w:r w:rsidR="00424B8B">
        <w:t xml:space="preserve"> Bluemix Container Service</w:t>
      </w:r>
      <w:r>
        <w:t>.</w:t>
      </w:r>
    </w:p>
    <w:p w14:paraId="1C433778" w14:textId="7C1CD7AE" w:rsidR="00D712BD" w:rsidRDefault="00D712BD" w:rsidP="00044704">
      <w:pPr>
        <w:pStyle w:val="ListParagraph"/>
        <w:numPr>
          <w:ilvl w:val="0"/>
          <w:numId w:val="17"/>
        </w:numPr>
        <w:ind w:right="-934"/>
      </w:pPr>
      <w:r>
        <w:t xml:space="preserve">The automation of the deployment process by using the IBM </w:t>
      </w:r>
      <w:r w:rsidR="00044704">
        <w:t>Bluemix Continuous Delivery S</w:t>
      </w:r>
      <w:r>
        <w:t>ervice.</w:t>
      </w:r>
    </w:p>
    <w:p w14:paraId="59B3B9CE" w14:textId="0319F29B" w:rsidR="00D712BD" w:rsidRDefault="00D712BD" w:rsidP="001A74D0">
      <w:pPr>
        <w:pStyle w:val="ListParagraph"/>
        <w:numPr>
          <w:ilvl w:val="0"/>
          <w:numId w:val="17"/>
        </w:numPr>
        <w:ind w:right="-934"/>
        <w:jc w:val="both"/>
      </w:pPr>
      <w:r>
        <w:t>The creation of an agile and continuous zero-downtime CI/CD process by integrating Active Deploy in the automated deployment process.</w:t>
      </w:r>
    </w:p>
    <w:p w14:paraId="67B48205" w14:textId="250488BC" w:rsidR="00D712BD" w:rsidRDefault="00D712BD" w:rsidP="001A74D0">
      <w:pPr>
        <w:pStyle w:val="ListParagraph"/>
        <w:numPr>
          <w:ilvl w:val="0"/>
          <w:numId w:val="17"/>
        </w:numPr>
        <w:ind w:right="-934"/>
        <w:jc w:val="both"/>
      </w:pPr>
      <w:r>
        <w:t>End to end CI/CD flow demo.</w:t>
      </w:r>
    </w:p>
    <w:p w14:paraId="4E68B0AF" w14:textId="3E0EC4C2" w:rsidR="000D79AA" w:rsidRDefault="000D79AA">
      <w:pPr>
        <w:spacing w:line="240" w:lineRule="auto"/>
      </w:pPr>
    </w:p>
    <w:p w14:paraId="2C41DB42" w14:textId="4C8E5A7A" w:rsidR="00B16E65" w:rsidRDefault="00B16E65">
      <w:pPr>
        <w:spacing w:line="240" w:lineRule="auto"/>
      </w:pPr>
    </w:p>
    <w:p w14:paraId="0B55B917" w14:textId="3A9EAE80" w:rsidR="00833D92" w:rsidRDefault="00223885">
      <w:pPr>
        <w:spacing w:line="240" w:lineRule="auto"/>
        <w:rPr>
          <w:rFonts w:eastAsia="ＭＳ ゴシック"/>
          <w:color w:val="000000"/>
          <w:sz w:val="36"/>
          <w:szCs w:val="36"/>
        </w:rPr>
      </w:pPr>
      <w:r>
        <w:rPr>
          <w:noProof/>
          <w:lang w:val="en-GB" w:eastAsia="en-GB"/>
        </w:rPr>
        <w:drawing>
          <wp:anchor distT="0" distB="0" distL="114300" distR="114300" simplePos="0" relativeHeight="251769856" behindDoc="1" locked="0" layoutInCell="1" allowOverlap="1" wp14:anchorId="6D4A624F" wp14:editId="57377B21">
            <wp:simplePos x="0" y="0"/>
            <wp:positionH relativeFrom="column">
              <wp:posOffset>3820160</wp:posOffset>
            </wp:positionH>
            <wp:positionV relativeFrom="paragraph">
              <wp:posOffset>2886075</wp:posOffset>
            </wp:positionV>
            <wp:extent cx="1440000" cy="1389600"/>
            <wp:effectExtent l="0" t="0" r="8255"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ivery_pipelines.png"/>
                    <pic:cNvPicPr/>
                  </pic:nvPicPr>
                  <pic:blipFill>
                    <a:blip r:embed="rId13">
                      <a:extLst>
                        <a:ext uri="{28A0092B-C50C-407E-A947-70E740481C1C}">
                          <a14:useLocalDpi xmlns:a14="http://schemas.microsoft.com/office/drawing/2010/main" val="0"/>
                        </a:ext>
                      </a:extLst>
                    </a:blip>
                    <a:stretch>
                      <a:fillRect/>
                    </a:stretch>
                  </pic:blipFill>
                  <pic:spPr>
                    <a:xfrm>
                      <a:off x="0" y="0"/>
                      <a:ext cx="1440000" cy="1389600"/>
                    </a:xfrm>
                    <a:prstGeom prst="rect">
                      <a:avLst/>
                    </a:prstGeom>
                  </pic:spPr>
                </pic:pic>
              </a:graphicData>
            </a:graphic>
            <wp14:sizeRelH relativeFrom="page">
              <wp14:pctWidth>0</wp14:pctWidth>
            </wp14:sizeRelH>
            <wp14:sizeRelV relativeFrom="page">
              <wp14:pctHeight>0</wp14:pctHeight>
            </wp14:sizeRelV>
          </wp:anchor>
        </w:drawing>
      </w:r>
      <w:r w:rsidR="00F05044">
        <w:rPr>
          <w:noProof/>
          <w:lang w:val="en-GB" w:eastAsia="en-GB"/>
        </w:rPr>
        <w:drawing>
          <wp:anchor distT="0" distB="0" distL="114300" distR="114300" simplePos="0" relativeHeight="251772928" behindDoc="1" locked="0" layoutInCell="1" allowOverlap="1" wp14:anchorId="2D5F6C2B" wp14:editId="3611CD9E">
            <wp:simplePos x="0" y="0"/>
            <wp:positionH relativeFrom="column">
              <wp:posOffset>2225040</wp:posOffset>
            </wp:positionH>
            <wp:positionV relativeFrom="paragraph">
              <wp:posOffset>1633855</wp:posOffset>
            </wp:positionV>
            <wp:extent cx="1440000" cy="1522800"/>
            <wp:effectExtent l="0" t="0" r="8255"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olchain.png"/>
                    <pic:cNvPicPr/>
                  </pic:nvPicPr>
                  <pic:blipFill>
                    <a:blip r:embed="rId14">
                      <a:extLst>
                        <a:ext uri="{28A0092B-C50C-407E-A947-70E740481C1C}">
                          <a14:useLocalDpi xmlns:a14="http://schemas.microsoft.com/office/drawing/2010/main" val="0"/>
                        </a:ext>
                      </a:extLst>
                    </a:blip>
                    <a:stretch>
                      <a:fillRect/>
                    </a:stretch>
                  </pic:blipFill>
                  <pic:spPr>
                    <a:xfrm>
                      <a:off x="0" y="0"/>
                      <a:ext cx="1440000" cy="1522800"/>
                    </a:xfrm>
                    <a:prstGeom prst="rect">
                      <a:avLst/>
                    </a:prstGeom>
                  </pic:spPr>
                </pic:pic>
              </a:graphicData>
            </a:graphic>
            <wp14:sizeRelH relativeFrom="page">
              <wp14:pctWidth>0</wp14:pctWidth>
            </wp14:sizeRelH>
            <wp14:sizeRelV relativeFrom="page">
              <wp14:pctHeight>0</wp14:pctHeight>
            </wp14:sizeRelV>
          </wp:anchor>
        </w:drawing>
      </w:r>
      <w:r w:rsidR="00F05044">
        <w:rPr>
          <w:noProof/>
          <w:lang w:val="en-GB" w:eastAsia="en-GB"/>
        </w:rPr>
        <w:drawing>
          <wp:anchor distT="0" distB="0" distL="114300" distR="114300" simplePos="0" relativeHeight="251770880" behindDoc="1" locked="0" layoutInCell="1" allowOverlap="1" wp14:anchorId="367CDA24" wp14:editId="5DD34294">
            <wp:simplePos x="0" y="0"/>
            <wp:positionH relativeFrom="column">
              <wp:posOffset>619760</wp:posOffset>
            </wp:positionH>
            <wp:positionV relativeFrom="paragraph">
              <wp:posOffset>602615</wp:posOffset>
            </wp:positionV>
            <wp:extent cx="1800000" cy="110160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ker.png"/>
                    <pic:cNvPicPr/>
                  </pic:nvPicPr>
                  <pic:blipFill>
                    <a:blip r:embed="rId15">
                      <a:extLst>
                        <a:ext uri="{28A0092B-C50C-407E-A947-70E740481C1C}">
                          <a14:useLocalDpi xmlns:a14="http://schemas.microsoft.com/office/drawing/2010/main" val="0"/>
                        </a:ext>
                      </a:extLst>
                    </a:blip>
                    <a:stretch>
                      <a:fillRect/>
                    </a:stretch>
                  </pic:blipFill>
                  <pic:spPr>
                    <a:xfrm>
                      <a:off x="0" y="0"/>
                      <a:ext cx="1800000" cy="1101600"/>
                    </a:xfrm>
                    <a:prstGeom prst="rect">
                      <a:avLst/>
                    </a:prstGeom>
                  </pic:spPr>
                </pic:pic>
              </a:graphicData>
            </a:graphic>
            <wp14:sizeRelH relativeFrom="page">
              <wp14:pctWidth>0</wp14:pctWidth>
            </wp14:sizeRelH>
            <wp14:sizeRelV relativeFrom="page">
              <wp14:pctHeight>0</wp14:pctHeight>
            </wp14:sizeRelV>
          </wp:anchor>
        </w:drawing>
      </w:r>
      <w:r w:rsidR="00F05044">
        <w:rPr>
          <w:noProof/>
          <w:lang w:val="en-GB" w:eastAsia="en-GB"/>
        </w:rPr>
        <w:drawing>
          <wp:anchor distT="0" distB="0" distL="114300" distR="114300" simplePos="0" relativeHeight="251768832" behindDoc="1" locked="0" layoutInCell="1" allowOverlap="1" wp14:anchorId="36BA27EF" wp14:editId="7499453B">
            <wp:simplePos x="0" y="0"/>
            <wp:positionH relativeFrom="column">
              <wp:posOffset>628015</wp:posOffset>
            </wp:positionH>
            <wp:positionV relativeFrom="paragraph">
              <wp:posOffset>2888615</wp:posOffset>
            </wp:positionV>
            <wp:extent cx="1440000" cy="1429200"/>
            <wp:effectExtent l="0" t="0" r="825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inuos_delivery.png"/>
                    <pic:cNvPicPr/>
                  </pic:nvPicPr>
                  <pic:blipFill>
                    <a:blip r:embed="rId16">
                      <a:extLst>
                        <a:ext uri="{28A0092B-C50C-407E-A947-70E740481C1C}">
                          <a14:useLocalDpi xmlns:a14="http://schemas.microsoft.com/office/drawing/2010/main" val="0"/>
                        </a:ext>
                      </a:extLst>
                    </a:blip>
                    <a:stretch>
                      <a:fillRect/>
                    </a:stretch>
                  </pic:blipFill>
                  <pic:spPr>
                    <a:xfrm>
                      <a:off x="0" y="0"/>
                      <a:ext cx="1440000" cy="1429200"/>
                    </a:xfrm>
                    <a:prstGeom prst="rect">
                      <a:avLst/>
                    </a:prstGeom>
                  </pic:spPr>
                </pic:pic>
              </a:graphicData>
            </a:graphic>
            <wp14:sizeRelH relativeFrom="page">
              <wp14:pctWidth>0</wp14:pctWidth>
            </wp14:sizeRelH>
            <wp14:sizeRelV relativeFrom="page">
              <wp14:pctHeight>0</wp14:pctHeight>
            </wp14:sizeRelV>
          </wp:anchor>
        </w:drawing>
      </w:r>
      <w:r w:rsidR="00F05044">
        <w:rPr>
          <w:noProof/>
          <w:lang w:val="en-GB" w:eastAsia="en-GB"/>
        </w:rPr>
        <w:drawing>
          <wp:anchor distT="0" distB="0" distL="114300" distR="114300" simplePos="0" relativeHeight="251771904" behindDoc="1" locked="0" layoutInCell="1" allowOverlap="1" wp14:anchorId="3A1F6D3E" wp14:editId="7BBBF4AB">
            <wp:simplePos x="0" y="0"/>
            <wp:positionH relativeFrom="column">
              <wp:posOffset>3818890</wp:posOffset>
            </wp:positionH>
            <wp:positionV relativeFrom="paragraph">
              <wp:posOffset>488315</wp:posOffset>
            </wp:positionV>
            <wp:extent cx="1440000" cy="1260000"/>
            <wp:effectExtent l="0" t="0" r="8255" b="1016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BM_Containers.png"/>
                    <pic:cNvPicPr/>
                  </pic:nvPicPr>
                  <pic:blipFill rotWithShape="1">
                    <a:blip r:embed="rId17">
                      <a:extLst>
                        <a:ext uri="{28A0092B-C50C-407E-A947-70E740481C1C}">
                          <a14:useLocalDpi xmlns:a14="http://schemas.microsoft.com/office/drawing/2010/main" val="0"/>
                        </a:ext>
                      </a:extLst>
                    </a:blip>
                    <a:srcRect l="1059" t="1996" b="1"/>
                    <a:stretch/>
                  </pic:blipFill>
                  <pic:spPr bwMode="auto">
                    <a:xfrm>
                      <a:off x="0" y="0"/>
                      <a:ext cx="1440000" cy="12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3D92">
        <w:br w:type="page"/>
      </w:r>
    </w:p>
    <w:p w14:paraId="585C5750" w14:textId="48414736" w:rsidR="000739A4" w:rsidRPr="00345B89" w:rsidRDefault="000739A4" w:rsidP="004233A9">
      <w:pPr>
        <w:pStyle w:val="Heading1"/>
        <w:ind w:right="-934"/>
      </w:pPr>
      <w:bookmarkStart w:id="1" w:name="_Toc477595009"/>
      <w:r>
        <w:lastRenderedPageBreak/>
        <w:t>Pre-requisites</w:t>
      </w:r>
      <w:bookmarkEnd w:id="1"/>
    </w:p>
    <w:p w14:paraId="6EEB6A5D" w14:textId="77777777" w:rsidR="000739A4" w:rsidRDefault="000739A4" w:rsidP="004233A9">
      <w:pPr>
        <w:ind w:right="-934"/>
      </w:pPr>
    </w:p>
    <w:p w14:paraId="14F20647" w14:textId="03DF3A85" w:rsidR="00B12E1C" w:rsidRDefault="00B12E1C" w:rsidP="00BC235B">
      <w:pPr>
        <w:ind w:right="-934"/>
        <w:jc w:val="both"/>
      </w:pPr>
      <w:r>
        <w:t>This lab has been designed to be carried out on a UNIX-like system. Before getting started we must ensure we have installed the following tools in our system:</w:t>
      </w:r>
    </w:p>
    <w:p w14:paraId="23E784D2" w14:textId="77777777" w:rsidR="00B12E1C" w:rsidRDefault="00B12E1C" w:rsidP="004233A9">
      <w:pPr>
        <w:ind w:right="-934"/>
      </w:pPr>
    </w:p>
    <w:p w14:paraId="1B6E5E47" w14:textId="2DD59570" w:rsidR="002320BF" w:rsidRDefault="002320BF" w:rsidP="00B12E1C">
      <w:pPr>
        <w:pStyle w:val="ListParagraph"/>
        <w:numPr>
          <w:ilvl w:val="0"/>
          <w:numId w:val="19"/>
        </w:numPr>
        <w:ind w:right="-934"/>
      </w:pPr>
      <w:r w:rsidRPr="002320BF">
        <w:rPr>
          <w:b/>
        </w:rPr>
        <w:t>Java</w:t>
      </w:r>
      <w:r>
        <w:t xml:space="preserve"> </w:t>
      </w:r>
      <w:r w:rsidR="00636772">
        <w:t>(c</w:t>
      </w:r>
      <w:r w:rsidR="00807FFB">
        <w:t xml:space="preserve">lick </w:t>
      </w:r>
      <w:hyperlink r:id="rId18" w:history="1">
        <w:r w:rsidR="00807FFB">
          <w:rPr>
            <w:rStyle w:val="Hyperlink"/>
          </w:rPr>
          <w:t>here</w:t>
        </w:r>
      </w:hyperlink>
      <w:r w:rsidR="00807FFB">
        <w:t>)</w:t>
      </w:r>
    </w:p>
    <w:p w14:paraId="33FD1CFF" w14:textId="304253A0" w:rsidR="002320BF" w:rsidRDefault="002320BF" w:rsidP="002320BF">
      <w:pPr>
        <w:pStyle w:val="ListParagraph"/>
        <w:numPr>
          <w:ilvl w:val="0"/>
          <w:numId w:val="19"/>
        </w:numPr>
        <w:ind w:right="-934"/>
      </w:pPr>
      <w:r w:rsidRPr="002320BF">
        <w:rPr>
          <w:b/>
        </w:rPr>
        <w:t>Maven</w:t>
      </w:r>
      <w:r>
        <w:t xml:space="preserve"> </w:t>
      </w:r>
      <w:r w:rsidR="00636772">
        <w:t>(c</w:t>
      </w:r>
      <w:r w:rsidR="00807FFB">
        <w:t xml:space="preserve">lick </w:t>
      </w:r>
      <w:hyperlink r:id="rId19" w:history="1">
        <w:r w:rsidR="00807FFB">
          <w:rPr>
            <w:rStyle w:val="Hyperlink"/>
          </w:rPr>
          <w:t>here</w:t>
        </w:r>
      </w:hyperlink>
      <w:r w:rsidR="00807FFB">
        <w:t>)</w:t>
      </w:r>
    </w:p>
    <w:p w14:paraId="05D83D27" w14:textId="32A9DC2B" w:rsidR="00CF2552" w:rsidRPr="002320BF" w:rsidRDefault="00CF2552" w:rsidP="00CF2552">
      <w:pPr>
        <w:pStyle w:val="ListParagraph"/>
        <w:numPr>
          <w:ilvl w:val="0"/>
          <w:numId w:val="19"/>
        </w:numPr>
        <w:ind w:right="-934"/>
      </w:pPr>
      <w:r>
        <w:rPr>
          <w:b/>
        </w:rPr>
        <w:t xml:space="preserve">Git </w:t>
      </w:r>
      <w:r w:rsidR="00636772">
        <w:t>(c</w:t>
      </w:r>
      <w:r w:rsidR="00807FFB" w:rsidRPr="00807FFB">
        <w:t>lick</w:t>
      </w:r>
      <w:r w:rsidR="00807FFB">
        <w:rPr>
          <w:b/>
        </w:rPr>
        <w:t xml:space="preserve"> </w:t>
      </w:r>
      <w:hyperlink r:id="rId20" w:history="1">
        <w:r w:rsidR="00807FFB">
          <w:rPr>
            <w:rStyle w:val="Hyperlink"/>
          </w:rPr>
          <w:t>here</w:t>
        </w:r>
      </w:hyperlink>
      <w:r w:rsidRPr="00CF2552">
        <w:t>)</w:t>
      </w:r>
    </w:p>
    <w:p w14:paraId="69E5DCBB" w14:textId="20040770" w:rsidR="00B12E1C" w:rsidRDefault="00B12E1C" w:rsidP="00B12E1C">
      <w:pPr>
        <w:pStyle w:val="ListParagraph"/>
        <w:numPr>
          <w:ilvl w:val="0"/>
          <w:numId w:val="19"/>
        </w:numPr>
        <w:ind w:right="-934"/>
      </w:pPr>
      <w:r w:rsidRPr="000E3640">
        <w:rPr>
          <w:b/>
        </w:rPr>
        <w:t>Docker</w:t>
      </w:r>
      <w:r>
        <w:t xml:space="preserve"> </w:t>
      </w:r>
      <w:r w:rsidR="00636772">
        <w:t>(c</w:t>
      </w:r>
      <w:r w:rsidR="00807FFB">
        <w:t xml:space="preserve">lick </w:t>
      </w:r>
      <w:hyperlink r:id="rId21" w:history="1">
        <w:r w:rsidR="00807FFB">
          <w:rPr>
            <w:rStyle w:val="Hyperlink"/>
          </w:rPr>
          <w:t>here</w:t>
        </w:r>
      </w:hyperlink>
      <w:r w:rsidR="00807FFB">
        <w:t>)</w:t>
      </w:r>
    </w:p>
    <w:p w14:paraId="37A15FDC" w14:textId="2F87AE40" w:rsidR="00B12E1C" w:rsidRDefault="00B12E1C" w:rsidP="00B12E1C">
      <w:pPr>
        <w:pStyle w:val="ListParagraph"/>
        <w:numPr>
          <w:ilvl w:val="0"/>
          <w:numId w:val="19"/>
        </w:numPr>
        <w:ind w:right="-934"/>
      </w:pPr>
      <w:r w:rsidRPr="000E3640">
        <w:rPr>
          <w:b/>
        </w:rPr>
        <w:t>Cloud Foundry CLI</w:t>
      </w:r>
      <w:r>
        <w:t xml:space="preserve"> </w:t>
      </w:r>
      <w:r w:rsidR="00636772">
        <w:t>(c</w:t>
      </w:r>
      <w:r w:rsidR="008F181D">
        <w:t xml:space="preserve">lick </w:t>
      </w:r>
      <w:hyperlink r:id="rId22" w:history="1">
        <w:r w:rsidR="008F181D">
          <w:rPr>
            <w:rStyle w:val="Hyperlink"/>
          </w:rPr>
          <w:t>here</w:t>
        </w:r>
      </w:hyperlink>
      <w:r w:rsidR="008F181D">
        <w:t>)</w:t>
      </w:r>
    </w:p>
    <w:p w14:paraId="37F70488" w14:textId="166DE9DB" w:rsidR="00B12E1C" w:rsidRDefault="003E38CF" w:rsidP="00B12E1C">
      <w:pPr>
        <w:pStyle w:val="ListParagraph"/>
        <w:numPr>
          <w:ilvl w:val="0"/>
          <w:numId w:val="19"/>
        </w:numPr>
        <w:ind w:right="-934"/>
      </w:pPr>
      <w:r w:rsidRPr="000E3640">
        <w:rPr>
          <w:b/>
        </w:rPr>
        <w:t>IBM Containers Cloud Foundry CLI plugin</w:t>
      </w:r>
      <w:r w:rsidR="000E3640">
        <w:t>:</w:t>
      </w:r>
      <w:r>
        <w:t xml:space="preserve"> </w:t>
      </w:r>
      <w:r w:rsidR="00636772">
        <w:t>(c</w:t>
      </w:r>
      <w:r w:rsidR="008F181D">
        <w:t xml:space="preserve">lick </w:t>
      </w:r>
      <w:hyperlink r:id="rId23" w:anchor="cli" w:history="1">
        <w:r w:rsidR="008F181D">
          <w:rPr>
            <w:rStyle w:val="Hyperlink"/>
          </w:rPr>
          <w:t>here</w:t>
        </w:r>
      </w:hyperlink>
      <w:r>
        <w:t>)</w:t>
      </w:r>
    </w:p>
    <w:p w14:paraId="27D5E8EE" w14:textId="77777777" w:rsidR="003E38CF" w:rsidRDefault="003E38CF" w:rsidP="003E38CF">
      <w:pPr>
        <w:ind w:left="1080" w:right="-934"/>
      </w:pPr>
    </w:p>
    <w:p w14:paraId="6DF1B21A" w14:textId="18E977A6" w:rsidR="003E38CF" w:rsidRDefault="003E38CF" w:rsidP="003E38CF">
      <w:pPr>
        <w:ind w:left="1080" w:right="-934"/>
      </w:pPr>
      <w:r>
        <w:t>Run the following commands in your terminal:</w:t>
      </w:r>
    </w:p>
    <w:p w14:paraId="2F854C89" w14:textId="77777777" w:rsidR="003E38CF" w:rsidRDefault="003E38CF" w:rsidP="003E38CF">
      <w:pPr>
        <w:ind w:left="1080" w:right="-934"/>
      </w:pPr>
    </w:p>
    <w:p w14:paraId="5455BF09" w14:textId="6589FBD0" w:rsidR="003E38CF" w:rsidRPr="003E38CF" w:rsidRDefault="003E38CF" w:rsidP="003E38CF">
      <w:pPr>
        <w:ind w:left="1080" w:right="-934"/>
        <w:rPr>
          <w:i/>
        </w:rPr>
      </w:pPr>
      <w:r w:rsidRPr="003E38CF">
        <w:t>$&gt;</w:t>
      </w:r>
      <w:r w:rsidRPr="003E38CF">
        <w:rPr>
          <w:i/>
        </w:rPr>
        <w:t xml:space="preserve"> cf add-plugin-repo bluemix-cf </w:t>
      </w:r>
      <w:r w:rsidRPr="008C1202">
        <w:rPr>
          <w:i/>
        </w:rPr>
        <w:t>https://plugins.ng.bluemix.net</w:t>
      </w:r>
    </w:p>
    <w:p w14:paraId="4D7461D9" w14:textId="10DA4ADE" w:rsidR="003E38CF" w:rsidRPr="003E38CF" w:rsidRDefault="003E38CF" w:rsidP="003E38CF">
      <w:pPr>
        <w:ind w:left="1080" w:right="-934"/>
        <w:rPr>
          <w:i/>
        </w:rPr>
      </w:pPr>
      <w:r w:rsidRPr="003E38CF">
        <w:t>$&gt;</w:t>
      </w:r>
      <w:r w:rsidRPr="003E38CF">
        <w:rPr>
          <w:i/>
        </w:rPr>
        <w:t xml:space="preserve"> cf install-plugin IBM-Containers -r bluemix-cf</w:t>
      </w:r>
    </w:p>
    <w:p w14:paraId="25D4A5B5" w14:textId="77777777" w:rsidR="00B12E1C" w:rsidRDefault="00B12E1C" w:rsidP="004233A9">
      <w:pPr>
        <w:ind w:right="-934"/>
      </w:pPr>
    </w:p>
    <w:p w14:paraId="01A69B65" w14:textId="2CD4FC77" w:rsidR="00750355" w:rsidRDefault="00BC235B" w:rsidP="004233A9">
      <w:pPr>
        <w:ind w:right="-934"/>
      </w:pPr>
      <w:r>
        <w:t>We</w:t>
      </w:r>
      <w:r w:rsidR="00F62BFE">
        <w:t xml:space="preserve"> will need a Bluemix and GitHub account:</w:t>
      </w:r>
    </w:p>
    <w:p w14:paraId="72BF9EB9" w14:textId="77777777" w:rsidR="00750355" w:rsidRDefault="00750355" w:rsidP="00750355">
      <w:pPr>
        <w:ind w:right="-934"/>
      </w:pPr>
    </w:p>
    <w:p w14:paraId="78349EED" w14:textId="77777777" w:rsidR="00BC235B" w:rsidRDefault="000739A4" w:rsidP="00BC235B">
      <w:pPr>
        <w:pStyle w:val="ListParagraph"/>
        <w:numPr>
          <w:ilvl w:val="0"/>
          <w:numId w:val="20"/>
        </w:numPr>
        <w:ind w:right="-934"/>
      </w:pPr>
      <w:r w:rsidRPr="00BC235B">
        <w:rPr>
          <w:b/>
        </w:rPr>
        <w:t>Bluemix account</w:t>
      </w:r>
      <w:r>
        <w:t xml:space="preserve"> </w:t>
      </w:r>
      <w:r w:rsidR="00750355">
        <w:t xml:space="preserve">- </w:t>
      </w:r>
      <w:hyperlink r:id="rId24" w:history="1">
        <w:r w:rsidR="00750355" w:rsidRPr="0044522A">
          <w:rPr>
            <w:rStyle w:val="Hyperlink"/>
          </w:rPr>
          <w:t>https://console.ng.bluemix.net/registration/</w:t>
        </w:r>
      </w:hyperlink>
      <w:r w:rsidR="00BC235B">
        <w:rPr>
          <w:rStyle w:val="Hyperlink"/>
        </w:rPr>
        <w:br/>
      </w:r>
      <w:r w:rsidR="00C23352">
        <w:t>(</w:t>
      </w:r>
      <w:r w:rsidR="00C23352" w:rsidRPr="00BC235B">
        <w:rPr>
          <w:color w:val="FF0000"/>
        </w:rPr>
        <w:t>Create space in US South region</w:t>
      </w:r>
      <w:r w:rsidR="00E92C97">
        <w:t>)</w:t>
      </w:r>
    </w:p>
    <w:p w14:paraId="70F45C5C" w14:textId="15C1F2C5" w:rsidR="00750355" w:rsidRPr="00BC235B" w:rsidRDefault="000739A4" w:rsidP="00BC235B">
      <w:pPr>
        <w:pStyle w:val="ListParagraph"/>
        <w:numPr>
          <w:ilvl w:val="0"/>
          <w:numId w:val="20"/>
        </w:numPr>
        <w:ind w:right="-934"/>
      </w:pPr>
      <w:r w:rsidRPr="00BC235B">
        <w:rPr>
          <w:b/>
        </w:rPr>
        <w:t>GitHub account</w:t>
      </w:r>
      <w:r>
        <w:t xml:space="preserve"> </w:t>
      </w:r>
      <w:r w:rsidR="00750355">
        <w:t xml:space="preserve">- </w:t>
      </w:r>
      <w:hyperlink r:id="rId25" w:history="1">
        <w:r w:rsidR="00750355" w:rsidRPr="0044522A">
          <w:rPr>
            <w:rStyle w:val="Hyperlink"/>
          </w:rPr>
          <w:t>https://github.com/join?source=header-home</w:t>
        </w:r>
      </w:hyperlink>
    </w:p>
    <w:p w14:paraId="155D2E90" w14:textId="72A0C506" w:rsidR="00E255E6" w:rsidRDefault="00E255E6" w:rsidP="00E255E6">
      <w:pPr>
        <w:ind w:left="60" w:right="-934"/>
      </w:pPr>
    </w:p>
    <w:p w14:paraId="57969C7B" w14:textId="5878398B" w:rsidR="00BC235B" w:rsidRDefault="00BC235B" w:rsidP="00BC235B">
      <w:pPr>
        <w:ind w:left="60" w:right="-934"/>
        <w:jc w:val="both"/>
      </w:pPr>
      <w:r>
        <w:t>Finally, we need to create a workspace (a simple linux folder) which we are going to use to work with the code and where we are going to place the util scripts needed to complete the lab. In order to get the util scripts, go to the GitHub repo for this lab (</w:t>
      </w:r>
      <w:hyperlink r:id="rId26" w:history="1">
        <w:r w:rsidRPr="00BC235B">
          <w:rPr>
            <w:rStyle w:val="Hyperlink"/>
          </w:rPr>
          <w:t>here</w:t>
        </w:r>
      </w:hyperlink>
      <w:r>
        <w:t xml:space="preserve">), download the </w:t>
      </w:r>
      <w:r w:rsidRPr="00BC235B">
        <w:rPr>
          <w:i/>
        </w:rPr>
        <w:t>scripts.zip</w:t>
      </w:r>
      <w:r>
        <w:t xml:space="preserve"> file and unzip it within your workspace.</w:t>
      </w:r>
    </w:p>
    <w:p w14:paraId="7F139F48" w14:textId="77777777" w:rsidR="00E255E6" w:rsidRDefault="00E255E6" w:rsidP="00E255E6">
      <w:pPr>
        <w:ind w:left="60" w:right="-934"/>
      </w:pPr>
    </w:p>
    <w:p w14:paraId="2ED29740" w14:textId="77777777" w:rsidR="00E255E6" w:rsidRDefault="00E255E6" w:rsidP="00E255E6">
      <w:pPr>
        <w:ind w:left="60" w:right="-934"/>
      </w:pPr>
    </w:p>
    <w:p w14:paraId="60014319" w14:textId="77777777" w:rsidR="00E255E6" w:rsidRDefault="00E255E6" w:rsidP="00E255E6">
      <w:pPr>
        <w:ind w:left="60" w:right="-934"/>
      </w:pPr>
    </w:p>
    <w:p w14:paraId="78D517B7" w14:textId="77777777" w:rsidR="00E255E6" w:rsidRPr="00E255E6" w:rsidRDefault="00E255E6" w:rsidP="00E255E6">
      <w:pPr>
        <w:ind w:left="60" w:right="-934"/>
      </w:pPr>
      <w:bookmarkStart w:id="2" w:name="_GoBack"/>
      <w:bookmarkEnd w:id="2"/>
    </w:p>
    <w:p w14:paraId="42D45A79" w14:textId="77777777" w:rsidR="00E255E6" w:rsidRDefault="00E255E6">
      <w:pPr>
        <w:spacing w:line="240" w:lineRule="auto"/>
      </w:pPr>
    </w:p>
    <w:p w14:paraId="294E7B13" w14:textId="19F3DF6A" w:rsidR="00E255E6" w:rsidRDefault="00E255E6" w:rsidP="00E255E6">
      <w:pPr>
        <w:spacing w:line="240" w:lineRule="auto"/>
        <w:jc w:val="center"/>
        <w:rPr>
          <w:rFonts w:eastAsia="ＭＳ ゴシック"/>
          <w:color w:val="000000"/>
          <w:sz w:val="36"/>
          <w:szCs w:val="36"/>
        </w:rPr>
      </w:pPr>
      <w:r>
        <w:t xml:space="preserve">               </w:t>
      </w:r>
      <w:r>
        <w:rPr>
          <w:noProof/>
          <w:lang w:val="en-GB" w:eastAsia="en-GB"/>
        </w:rPr>
        <w:drawing>
          <wp:inline distT="0" distB="0" distL="0" distR="0" wp14:anchorId="485F30A4" wp14:editId="712D8232">
            <wp:extent cx="1800000" cy="1951200"/>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uemix.png"/>
                    <pic:cNvPicPr/>
                  </pic:nvPicPr>
                  <pic:blipFill>
                    <a:blip r:embed="rId27">
                      <a:extLst>
                        <a:ext uri="{28A0092B-C50C-407E-A947-70E740481C1C}">
                          <a14:useLocalDpi xmlns:a14="http://schemas.microsoft.com/office/drawing/2010/main" val="0"/>
                        </a:ext>
                      </a:extLst>
                    </a:blip>
                    <a:stretch>
                      <a:fillRect/>
                    </a:stretch>
                  </pic:blipFill>
                  <pic:spPr>
                    <a:xfrm>
                      <a:off x="0" y="0"/>
                      <a:ext cx="1800000" cy="1951200"/>
                    </a:xfrm>
                    <a:prstGeom prst="rect">
                      <a:avLst/>
                    </a:prstGeom>
                  </pic:spPr>
                </pic:pic>
              </a:graphicData>
            </a:graphic>
          </wp:inline>
        </w:drawing>
      </w:r>
      <w:r>
        <w:t xml:space="preserve">             </w:t>
      </w:r>
      <w:r>
        <w:rPr>
          <w:noProof/>
          <w:lang w:val="en-GB" w:eastAsia="en-GB"/>
        </w:rPr>
        <w:drawing>
          <wp:inline distT="0" distB="0" distL="0" distR="0" wp14:anchorId="02C306A9" wp14:editId="2C9C3114">
            <wp:extent cx="2160000" cy="179640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ctocat.png"/>
                    <pic:cNvPicPr/>
                  </pic:nvPicPr>
                  <pic:blipFill>
                    <a:blip r:embed="rId28">
                      <a:extLst>
                        <a:ext uri="{28A0092B-C50C-407E-A947-70E740481C1C}">
                          <a14:useLocalDpi xmlns:a14="http://schemas.microsoft.com/office/drawing/2010/main" val="0"/>
                        </a:ext>
                      </a:extLst>
                    </a:blip>
                    <a:stretch>
                      <a:fillRect/>
                    </a:stretch>
                  </pic:blipFill>
                  <pic:spPr>
                    <a:xfrm>
                      <a:off x="0" y="0"/>
                      <a:ext cx="2160000" cy="1796400"/>
                    </a:xfrm>
                    <a:prstGeom prst="rect">
                      <a:avLst/>
                    </a:prstGeom>
                  </pic:spPr>
                </pic:pic>
              </a:graphicData>
            </a:graphic>
          </wp:inline>
        </w:drawing>
      </w:r>
      <w:r>
        <w:br w:type="page"/>
      </w:r>
    </w:p>
    <w:p w14:paraId="046D38E6" w14:textId="1CB365A0" w:rsidR="000739A4" w:rsidRPr="00345B89" w:rsidRDefault="000739A4" w:rsidP="004233A9">
      <w:pPr>
        <w:pStyle w:val="Heading1"/>
        <w:ind w:right="-934"/>
      </w:pPr>
      <w:bookmarkStart w:id="3" w:name="_Toc477595010"/>
      <w:r>
        <w:lastRenderedPageBreak/>
        <w:t>Introduction</w:t>
      </w:r>
      <w:bookmarkEnd w:id="3"/>
    </w:p>
    <w:p w14:paraId="43A3A2F0" w14:textId="77777777" w:rsidR="000739A4" w:rsidRDefault="000739A4" w:rsidP="004233A9">
      <w:pPr>
        <w:ind w:right="-934"/>
      </w:pPr>
    </w:p>
    <w:p w14:paraId="6E51504E" w14:textId="6556E7BF" w:rsidR="000739A4" w:rsidRPr="000739A4" w:rsidRDefault="000739A4" w:rsidP="00F64438">
      <w:pPr>
        <w:ind w:right="-934"/>
        <w:jc w:val="both"/>
      </w:pPr>
      <w:r w:rsidRPr="000739A4">
        <w:t>During this lab, we will use a simple Java application wh</w:t>
      </w:r>
      <w:r w:rsidR="008A204C">
        <w:t xml:space="preserve">ich will display the </w:t>
      </w:r>
      <w:r w:rsidRPr="000739A4">
        <w:t>2017 IBM InterConnect</w:t>
      </w:r>
      <w:r w:rsidR="008A204C">
        <w:t xml:space="preserve"> menu consisting of drinks and food</w:t>
      </w:r>
      <w:r w:rsidRPr="000739A4">
        <w:t xml:space="preserve">. This Java application is </w:t>
      </w:r>
      <w:r w:rsidR="00D43AB1">
        <w:t>made up</w:t>
      </w:r>
      <w:r w:rsidRPr="000739A4">
        <w:t xml:space="preserve"> of three different microservices:</w:t>
      </w:r>
    </w:p>
    <w:p w14:paraId="4082AFC1" w14:textId="77777777" w:rsidR="000739A4" w:rsidRPr="000739A4" w:rsidRDefault="000739A4" w:rsidP="004233A9">
      <w:pPr>
        <w:ind w:right="-934"/>
      </w:pPr>
    </w:p>
    <w:p w14:paraId="709D5CD9" w14:textId="7726C013" w:rsidR="000739A4" w:rsidRPr="000739A4" w:rsidRDefault="000739A4" w:rsidP="003970B7">
      <w:pPr>
        <w:numPr>
          <w:ilvl w:val="0"/>
          <w:numId w:val="1"/>
        </w:numPr>
        <w:ind w:right="-934"/>
      </w:pPr>
      <w:r w:rsidRPr="005C0819">
        <w:rPr>
          <w:b/>
        </w:rPr>
        <w:t>Menu</w:t>
      </w:r>
      <w:r w:rsidRPr="000739A4">
        <w:t xml:space="preserve"> microservice: This microservice will request the drinks and food menus and display them as a single menu to the 2017 IBM InterConnect user.</w:t>
      </w:r>
      <w:r w:rsidR="003970B7">
        <w:br/>
      </w:r>
    </w:p>
    <w:p w14:paraId="5FFFD396" w14:textId="24A3822E" w:rsidR="000739A4" w:rsidRPr="000739A4" w:rsidRDefault="000739A4" w:rsidP="003970B7">
      <w:pPr>
        <w:numPr>
          <w:ilvl w:val="0"/>
          <w:numId w:val="1"/>
        </w:numPr>
        <w:ind w:right="-934"/>
      </w:pPr>
      <w:r w:rsidRPr="005C0819">
        <w:rPr>
          <w:b/>
        </w:rPr>
        <w:t>Drinks</w:t>
      </w:r>
      <w:r w:rsidRPr="000739A4">
        <w:t xml:space="preserve"> microservice: This microservice will retrieve the available drinks for the 2017 IBM InterConnect menu.</w:t>
      </w:r>
      <w:r w:rsidR="003970B7">
        <w:br/>
      </w:r>
    </w:p>
    <w:p w14:paraId="50552982" w14:textId="64A7FA39" w:rsidR="000739A4" w:rsidRDefault="000739A4" w:rsidP="003970B7">
      <w:pPr>
        <w:numPr>
          <w:ilvl w:val="0"/>
          <w:numId w:val="1"/>
        </w:numPr>
        <w:ind w:right="-934"/>
      </w:pPr>
      <w:r w:rsidRPr="005C0819">
        <w:rPr>
          <w:b/>
        </w:rPr>
        <w:t>Food</w:t>
      </w:r>
      <w:r w:rsidRPr="000739A4">
        <w:t xml:space="preserve"> microservice: This microservice will retrieve the available food for the 2017 IBM InterConnect menu.</w:t>
      </w:r>
    </w:p>
    <w:p w14:paraId="4C9D9CD6" w14:textId="06D483B4" w:rsidR="00E615C9" w:rsidRDefault="004C4FAF" w:rsidP="004233A9">
      <w:pPr>
        <w:ind w:right="-934"/>
      </w:pPr>
      <w:r>
        <w:br/>
      </w:r>
      <w:r>
        <w:br/>
      </w:r>
      <w:r>
        <w:br/>
      </w:r>
      <w:r>
        <w:br/>
      </w:r>
      <w:r w:rsidR="005F1685">
        <w:br/>
      </w:r>
      <w:r w:rsidR="005F1685">
        <w:br/>
      </w:r>
      <w:r w:rsidR="005F1685">
        <w:br/>
      </w:r>
      <w:r w:rsidR="005F1685">
        <w:br/>
      </w:r>
      <w:r w:rsidR="005F1685">
        <w:br/>
      </w:r>
      <w:r w:rsidR="005F1685">
        <w:br/>
      </w:r>
      <w:r w:rsidR="005F1685">
        <w:br/>
      </w:r>
      <w:r w:rsidR="005F1685">
        <w:br/>
      </w:r>
      <w:r w:rsidR="005F1685">
        <w:br/>
      </w:r>
      <w:r w:rsidR="005F1685">
        <w:br/>
      </w:r>
      <w:r w:rsidR="005F1685">
        <w:br/>
      </w:r>
      <w:r w:rsidR="005F1685">
        <w:br/>
      </w:r>
      <w:r w:rsidR="005F1685">
        <w:br/>
      </w:r>
      <w:r w:rsidR="005F1685">
        <w:br/>
      </w:r>
      <w:r w:rsidR="00833D92">
        <w:br/>
      </w:r>
      <w:r w:rsidR="00833D92">
        <w:br/>
      </w:r>
      <w:r w:rsidR="00833D92">
        <w:br/>
      </w:r>
      <w:r w:rsidR="00833D92">
        <w:br/>
      </w:r>
      <w:r w:rsidR="005F1685">
        <w:br/>
      </w:r>
      <w:r w:rsidR="000739A4">
        <w:rPr>
          <w:noProof/>
          <w:lang w:val="en-GB" w:eastAsia="en-GB"/>
        </w:rPr>
        <w:drawing>
          <wp:anchor distT="0" distB="0" distL="114300" distR="114300" simplePos="0" relativeHeight="251679744" behindDoc="1" locked="0" layoutInCell="1" allowOverlap="1" wp14:anchorId="7596A98E" wp14:editId="1CCEC6F7">
            <wp:simplePos x="0" y="0"/>
            <wp:positionH relativeFrom="page">
              <wp:align>center</wp:align>
            </wp:positionH>
            <wp:positionV relativeFrom="paragraph">
              <wp:posOffset>172720</wp:posOffset>
            </wp:positionV>
            <wp:extent cx="6156000" cy="367560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_app_arch.jpg"/>
                    <pic:cNvPicPr/>
                  </pic:nvPicPr>
                  <pic:blipFill>
                    <a:blip r:embed="rId29">
                      <a:extLst>
                        <a:ext uri="{28A0092B-C50C-407E-A947-70E740481C1C}">
                          <a14:useLocalDpi xmlns:a14="http://schemas.microsoft.com/office/drawing/2010/main" val="0"/>
                        </a:ext>
                      </a:extLst>
                    </a:blip>
                    <a:stretch>
                      <a:fillRect/>
                    </a:stretch>
                  </pic:blipFill>
                  <pic:spPr>
                    <a:xfrm>
                      <a:off x="0" y="0"/>
                      <a:ext cx="6156000" cy="3675600"/>
                    </a:xfrm>
                    <a:prstGeom prst="rect">
                      <a:avLst/>
                    </a:prstGeom>
                  </pic:spPr>
                </pic:pic>
              </a:graphicData>
            </a:graphic>
            <wp14:sizeRelH relativeFrom="page">
              <wp14:pctWidth>0</wp14:pctWidth>
            </wp14:sizeRelH>
            <wp14:sizeRelV relativeFrom="page">
              <wp14:pctHeight>0</wp14:pctHeight>
            </wp14:sizeRelV>
          </wp:anchor>
        </w:drawing>
      </w:r>
    </w:p>
    <w:p w14:paraId="007331AD" w14:textId="6883CCA7" w:rsidR="00CF0EC5" w:rsidRDefault="000739A4" w:rsidP="00F64438">
      <w:pPr>
        <w:ind w:right="-934"/>
        <w:jc w:val="both"/>
      </w:pPr>
      <w:r w:rsidRPr="000739A4">
        <w:t>These microservices are simple Java Spring Boot applications which we will containerize and deploy onto Bluemix using the IBM</w:t>
      </w:r>
      <w:r w:rsidR="006F6CED">
        <w:t xml:space="preserve"> Bluemix</w:t>
      </w:r>
      <w:r w:rsidRPr="000739A4">
        <w:t xml:space="preserve"> Container Service. We will firstly deploy these microservices on a manual fashion to later use the IBM </w:t>
      </w:r>
      <w:r w:rsidR="00044704">
        <w:t>Bluemix Continuous Delivery</w:t>
      </w:r>
      <w:r w:rsidRPr="000739A4">
        <w:t xml:space="preserve"> Service to automate the same deployment process.</w:t>
      </w:r>
      <w:r w:rsidR="00E37BC4">
        <w:t xml:space="preserve"> We will finally explore Active Deploy capabilities for an agile and zero-downtime CI/CD process.</w:t>
      </w:r>
    </w:p>
    <w:p w14:paraId="481FC89B" w14:textId="77777777" w:rsidR="00CF0EC5" w:rsidRDefault="00CF0EC5">
      <w:pPr>
        <w:spacing w:line="240" w:lineRule="auto"/>
      </w:pPr>
      <w:r>
        <w:br w:type="page"/>
      </w:r>
    </w:p>
    <w:p w14:paraId="5E4573EA" w14:textId="5E03A61F" w:rsidR="00CD7C58" w:rsidRPr="00345B89" w:rsidRDefault="00CF0EC5" w:rsidP="00CF0EC5">
      <w:pPr>
        <w:pStyle w:val="Heading1"/>
        <w:ind w:right="-934"/>
        <w:jc w:val="both"/>
      </w:pPr>
      <w:bookmarkStart w:id="4" w:name="_Toc477595011"/>
      <w:r>
        <w:lastRenderedPageBreak/>
        <w:t>Java Application</w:t>
      </w:r>
      <w:bookmarkEnd w:id="4"/>
    </w:p>
    <w:p w14:paraId="065FC8E4" w14:textId="77777777" w:rsidR="00CF0EC5" w:rsidRDefault="00CF0EC5" w:rsidP="00CF0EC5">
      <w:pPr>
        <w:ind w:right="-934"/>
        <w:jc w:val="both"/>
      </w:pPr>
    </w:p>
    <w:p w14:paraId="7296F317" w14:textId="097BB23A" w:rsidR="009B425A" w:rsidRDefault="009B425A" w:rsidP="009B425A">
      <w:pPr>
        <w:ind w:right="-934"/>
        <w:jc w:val="both"/>
      </w:pPr>
      <w:r>
        <w:t xml:space="preserve">The 2017 IBM InterConnect menu application is a simple Java application implemented using Spring Boot technology. </w:t>
      </w:r>
      <w:hyperlink r:id="rId30" w:history="1">
        <w:r w:rsidRPr="00485480">
          <w:rPr>
            <w:rStyle w:val="Hyperlink"/>
          </w:rPr>
          <w:t>Spring</w:t>
        </w:r>
      </w:hyperlink>
      <w:r w:rsidRPr="009B425A">
        <w:t xml:space="preserve"> framework helps you build web applications. It takes care of dependency injection, handles transactions, implements an MVC framework and provides foundation for the other Spring frameworks (including Spring Boot)</w:t>
      </w:r>
      <w:r>
        <w:t>.</w:t>
      </w:r>
    </w:p>
    <w:p w14:paraId="150DD611" w14:textId="77777777" w:rsidR="009B425A" w:rsidRDefault="009B425A" w:rsidP="009B425A">
      <w:pPr>
        <w:ind w:right="-934"/>
        <w:jc w:val="both"/>
      </w:pPr>
    </w:p>
    <w:p w14:paraId="7FA3859D" w14:textId="5F7731FD" w:rsidR="009B425A" w:rsidRDefault="009B425A" w:rsidP="009B425A">
      <w:pPr>
        <w:ind w:right="-934"/>
        <w:jc w:val="both"/>
      </w:pPr>
      <w:r w:rsidRPr="009B425A">
        <w:t xml:space="preserve">While you can do everything in Spring without </w:t>
      </w:r>
      <w:hyperlink r:id="rId31" w:anchor="quick-start" w:history="1">
        <w:r w:rsidRPr="00E10E6D">
          <w:rPr>
            <w:rStyle w:val="Hyperlink"/>
          </w:rPr>
          <w:t>Spring Boot</w:t>
        </w:r>
      </w:hyperlink>
      <w:r w:rsidRPr="009B425A">
        <w:t>, Spring Boot helps you get things done faster:</w:t>
      </w:r>
    </w:p>
    <w:p w14:paraId="4B42F3B8" w14:textId="77777777" w:rsidR="009B425A" w:rsidRPr="009B425A" w:rsidRDefault="009B425A" w:rsidP="009B425A">
      <w:pPr>
        <w:ind w:right="-934"/>
        <w:jc w:val="both"/>
      </w:pPr>
    </w:p>
    <w:p w14:paraId="3F49CB20" w14:textId="77777777" w:rsidR="009B425A" w:rsidRPr="009B425A" w:rsidRDefault="009B425A" w:rsidP="009B425A">
      <w:pPr>
        <w:numPr>
          <w:ilvl w:val="0"/>
          <w:numId w:val="18"/>
        </w:numPr>
        <w:ind w:right="-934"/>
      </w:pPr>
      <w:r w:rsidRPr="009B425A">
        <w:t>simplifies your Spring dependencies, no more version collisions</w:t>
      </w:r>
    </w:p>
    <w:p w14:paraId="0D026478" w14:textId="77777777" w:rsidR="009B425A" w:rsidRPr="009B425A" w:rsidRDefault="009B425A" w:rsidP="009B425A">
      <w:pPr>
        <w:numPr>
          <w:ilvl w:val="0"/>
          <w:numId w:val="18"/>
        </w:numPr>
        <w:ind w:right="-934"/>
      </w:pPr>
      <w:r w:rsidRPr="009B425A">
        <w:t>can be run straight from a command line without an application container</w:t>
      </w:r>
    </w:p>
    <w:p w14:paraId="2FD4FAE7" w14:textId="77777777" w:rsidR="009B425A" w:rsidRPr="009B425A" w:rsidRDefault="009B425A" w:rsidP="009B425A">
      <w:pPr>
        <w:numPr>
          <w:ilvl w:val="0"/>
          <w:numId w:val="18"/>
        </w:numPr>
        <w:ind w:right="-934"/>
      </w:pPr>
      <w:r w:rsidRPr="009B425A">
        <w:t>build more with less code - no need for XML, not even web.xml, auto-configuration</w:t>
      </w:r>
    </w:p>
    <w:p w14:paraId="18AA494F" w14:textId="025F2628" w:rsidR="009B425A" w:rsidRPr="009B425A" w:rsidRDefault="009B425A" w:rsidP="009B425A">
      <w:pPr>
        <w:numPr>
          <w:ilvl w:val="0"/>
          <w:numId w:val="18"/>
        </w:numPr>
        <w:ind w:right="-934"/>
      </w:pPr>
      <w:r w:rsidRPr="009B425A">
        <w:t>useful tools for running in production, database initialization, environment</w:t>
      </w:r>
      <w:r>
        <w:t xml:space="preserve"> </w:t>
      </w:r>
      <w:r w:rsidRPr="009B425A">
        <w:t>specific config</w:t>
      </w:r>
      <w:r>
        <w:t>uration</w:t>
      </w:r>
      <w:r w:rsidRPr="009B425A">
        <w:t xml:space="preserve"> files, collecting metrics</w:t>
      </w:r>
    </w:p>
    <w:p w14:paraId="1B3B28F9" w14:textId="77777777" w:rsidR="009B425A" w:rsidRPr="009B425A" w:rsidRDefault="009B425A" w:rsidP="009B425A">
      <w:pPr>
        <w:ind w:right="-934"/>
        <w:jc w:val="both"/>
      </w:pPr>
    </w:p>
    <w:p w14:paraId="168C95FB" w14:textId="4CAF0D1D" w:rsidR="0058325F" w:rsidRDefault="0058325F" w:rsidP="00CF0EC5">
      <w:pPr>
        <w:ind w:right="-934"/>
        <w:jc w:val="both"/>
      </w:pPr>
    </w:p>
    <w:p w14:paraId="59C7163D" w14:textId="3CBE6283" w:rsidR="00CF0EC5" w:rsidRPr="00CF0EC5" w:rsidRDefault="00CF0EC5" w:rsidP="00CF0EC5">
      <w:pPr>
        <w:ind w:right="-934"/>
        <w:jc w:val="both"/>
      </w:pPr>
      <w:r w:rsidRPr="00CF0EC5">
        <w:t>In this section, we will fork the three Java microservice</w:t>
      </w:r>
      <w:r w:rsidR="006936B0">
        <w:t>s</w:t>
      </w:r>
      <w:r w:rsidRPr="00CF0EC5">
        <w:t xml:space="preserve"> GitHub repos, so that we get our own personal copy of the code to work with, modify, etc. without getting interfered by anyone. We will also deploy the app locally in our computers to see how the app looks like and get familiar with it.</w:t>
      </w:r>
    </w:p>
    <w:p w14:paraId="45AD0883" w14:textId="77777777" w:rsidR="00CF0EC5" w:rsidRPr="00CF0EC5" w:rsidRDefault="00CF0EC5" w:rsidP="00CF0EC5">
      <w:pPr>
        <w:ind w:right="-934"/>
        <w:jc w:val="both"/>
      </w:pPr>
    </w:p>
    <w:p w14:paraId="1A2C6814" w14:textId="66AC7083" w:rsidR="00CF0EC5" w:rsidRPr="00CF0EC5" w:rsidRDefault="00CF0EC5" w:rsidP="00CF0EC5">
      <w:pPr>
        <w:ind w:right="-934"/>
        <w:jc w:val="both"/>
      </w:pPr>
      <w:r w:rsidRPr="00CF0EC5">
        <w:t>GitHub repositories for the Java microservices:</w:t>
      </w:r>
    </w:p>
    <w:p w14:paraId="34A17C9E" w14:textId="6C060CF1" w:rsidR="00CF0EC5" w:rsidRPr="00CF0EC5" w:rsidRDefault="00CF0EC5" w:rsidP="00CF0EC5">
      <w:pPr>
        <w:ind w:right="-934"/>
        <w:jc w:val="both"/>
      </w:pPr>
    </w:p>
    <w:p w14:paraId="32367977" w14:textId="77777777" w:rsidR="00CF0EC5" w:rsidRPr="00CF0EC5" w:rsidRDefault="00CF0EC5" w:rsidP="00CF0EC5">
      <w:pPr>
        <w:numPr>
          <w:ilvl w:val="0"/>
          <w:numId w:val="2"/>
        </w:numPr>
        <w:ind w:right="-934"/>
        <w:jc w:val="both"/>
      </w:pPr>
      <w:r w:rsidRPr="0058325F">
        <w:rPr>
          <w:b/>
        </w:rPr>
        <w:t>Menu</w:t>
      </w:r>
      <w:r w:rsidRPr="00CF0EC5">
        <w:t xml:space="preserve"> microservice: </w:t>
      </w:r>
      <w:hyperlink r:id="rId32" w:history="1">
        <w:r w:rsidRPr="00CF0EC5">
          <w:rPr>
            <w:rStyle w:val="Hyperlink"/>
          </w:rPr>
          <w:t>https://github.com/jesusmah/interconnect-menu</w:t>
        </w:r>
      </w:hyperlink>
    </w:p>
    <w:p w14:paraId="6EDE8951" w14:textId="4AAF4F5B" w:rsidR="00CF0EC5" w:rsidRPr="00CF0EC5" w:rsidRDefault="00CF0EC5" w:rsidP="00CF0EC5">
      <w:pPr>
        <w:numPr>
          <w:ilvl w:val="0"/>
          <w:numId w:val="2"/>
        </w:numPr>
        <w:ind w:right="-934"/>
        <w:jc w:val="both"/>
      </w:pPr>
      <w:r w:rsidRPr="0058325F">
        <w:rPr>
          <w:b/>
        </w:rPr>
        <w:t>Drinks</w:t>
      </w:r>
      <w:r w:rsidRPr="00CF0EC5">
        <w:t xml:space="preserve"> microservice: </w:t>
      </w:r>
      <w:hyperlink r:id="rId33" w:history="1">
        <w:r w:rsidRPr="00CF0EC5">
          <w:rPr>
            <w:rStyle w:val="Hyperlink"/>
          </w:rPr>
          <w:t>https://github.com/jesusmah/interconnect-drinks</w:t>
        </w:r>
      </w:hyperlink>
    </w:p>
    <w:p w14:paraId="6A46E661" w14:textId="65EB79E1" w:rsidR="00CF0EC5" w:rsidRPr="00CF0EC5" w:rsidRDefault="00CF0EC5" w:rsidP="00CF0EC5">
      <w:pPr>
        <w:numPr>
          <w:ilvl w:val="0"/>
          <w:numId w:val="2"/>
        </w:numPr>
        <w:ind w:right="-934"/>
        <w:jc w:val="both"/>
      </w:pPr>
      <w:r w:rsidRPr="0058325F">
        <w:rPr>
          <w:b/>
        </w:rPr>
        <w:t>Food</w:t>
      </w:r>
      <w:r w:rsidRPr="00CF0EC5">
        <w:t xml:space="preserve"> microservice: </w:t>
      </w:r>
      <w:hyperlink r:id="rId34" w:history="1">
        <w:r w:rsidRPr="00CF0EC5">
          <w:rPr>
            <w:rStyle w:val="Hyperlink"/>
          </w:rPr>
          <w:t>https://github.com/jesusmah/interconnect-food</w:t>
        </w:r>
      </w:hyperlink>
    </w:p>
    <w:p w14:paraId="3D00FE1E" w14:textId="77777777" w:rsidR="00CF0EC5" w:rsidRPr="00CF0EC5" w:rsidRDefault="00CF0EC5" w:rsidP="00CF0EC5">
      <w:pPr>
        <w:ind w:right="-934"/>
        <w:jc w:val="both"/>
      </w:pPr>
    </w:p>
    <w:p w14:paraId="275F5421" w14:textId="77777777" w:rsidR="0058325F" w:rsidRDefault="0058325F">
      <w:pPr>
        <w:spacing w:line="240" w:lineRule="auto"/>
        <w:rPr>
          <w:b/>
        </w:rPr>
      </w:pPr>
      <w:r>
        <w:rPr>
          <w:b/>
        </w:rPr>
        <w:br w:type="page"/>
      </w:r>
    </w:p>
    <w:p w14:paraId="6A21876F" w14:textId="21F0A10E" w:rsidR="00CF0EC5" w:rsidRPr="006774F9" w:rsidRDefault="00CF0EC5" w:rsidP="00CF0EC5">
      <w:pPr>
        <w:ind w:right="-934"/>
        <w:jc w:val="both"/>
        <w:rPr>
          <w:b/>
        </w:rPr>
      </w:pPr>
      <w:r w:rsidRPr="006774F9">
        <w:rPr>
          <w:b/>
        </w:rPr>
        <w:lastRenderedPageBreak/>
        <w:t>Execute each of the following steps for each of the three microservices:</w:t>
      </w:r>
    </w:p>
    <w:p w14:paraId="5B7D2976" w14:textId="4469FB91" w:rsidR="0079153E" w:rsidRDefault="0079153E" w:rsidP="00CF0EC5">
      <w:pPr>
        <w:ind w:right="-934"/>
        <w:jc w:val="both"/>
      </w:pPr>
    </w:p>
    <w:p w14:paraId="6C365795" w14:textId="77777777" w:rsidR="0079153E" w:rsidRPr="0079153E" w:rsidRDefault="0079153E" w:rsidP="0079153E">
      <w:pPr>
        <w:numPr>
          <w:ilvl w:val="0"/>
          <w:numId w:val="3"/>
        </w:numPr>
        <w:ind w:right="-934"/>
        <w:jc w:val="both"/>
      </w:pPr>
      <w:r w:rsidRPr="0079153E">
        <w:t>Fork GitHub repository</w:t>
      </w:r>
    </w:p>
    <w:p w14:paraId="024D9598" w14:textId="3EA947BA" w:rsidR="0079153E" w:rsidRDefault="0079153E" w:rsidP="0079153E">
      <w:pPr>
        <w:numPr>
          <w:ilvl w:val="1"/>
          <w:numId w:val="3"/>
        </w:numPr>
        <w:ind w:right="-934"/>
        <w:jc w:val="both"/>
      </w:pPr>
      <w:r w:rsidRPr="0079153E">
        <w:t>Open the GitHub repo by clicking the corresponding link above.</w:t>
      </w:r>
    </w:p>
    <w:p w14:paraId="11BB4DE8" w14:textId="68890E16" w:rsidR="00CB14D5" w:rsidRDefault="00E22111" w:rsidP="00C16B8C">
      <w:pPr>
        <w:numPr>
          <w:ilvl w:val="1"/>
          <w:numId w:val="3"/>
        </w:numPr>
        <w:ind w:right="-934"/>
      </w:pPr>
      <w:r>
        <w:rPr>
          <w:noProof/>
          <w:lang w:val="en-GB" w:eastAsia="en-GB"/>
        </w:rPr>
        <w:drawing>
          <wp:anchor distT="0" distB="0" distL="114300" distR="114300" simplePos="0" relativeHeight="251681792" behindDoc="1" locked="0" layoutInCell="1" allowOverlap="1" wp14:anchorId="59FF8C69" wp14:editId="7A218AB7">
            <wp:simplePos x="0" y="0"/>
            <wp:positionH relativeFrom="page">
              <wp:align>center</wp:align>
            </wp:positionH>
            <wp:positionV relativeFrom="paragraph">
              <wp:posOffset>3564890</wp:posOffset>
            </wp:positionV>
            <wp:extent cx="6159600" cy="11988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jpg"/>
                    <pic:cNvPicPr/>
                  </pic:nvPicPr>
                  <pic:blipFill>
                    <a:blip r:embed="rId35">
                      <a:extLst>
                        <a:ext uri="{28A0092B-C50C-407E-A947-70E740481C1C}">
                          <a14:useLocalDpi xmlns:a14="http://schemas.microsoft.com/office/drawing/2010/main" val="0"/>
                        </a:ext>
                      </a:extLst>
                    </a:blip>
                    <a:stretch>
                      <a:fillRect/>
                    </a:stretch>
                  </pic:blipFill>
                  <pic:spPr>
                    <a:xfrm>
                      <a:off x="0" y="0"/>
                      <a:ext cx="6159600" cy="1198800"/>
                    </a:xfrm>
                    <a:prstGeom prst="rect">
                      <a:avLst/>
                    </a:prstGeom>
                  </pic:spPr>
                </pic:pic>
              </a:graphicData>
            </a:graphic>
            <wp14:sizeRelH relativeFrom="page">
              <wp14:pctWidth>0</wp14:pctWidth>
            </wp14:sizeRelH>
            <wp14:sizeRelV relativeFrom="page">
              <wp14:pctHeight>0</wp14:pctHeight>
            </wp14:sizeRelV>
          </wp:anchor>
        </w:drawing>
      </w:r>
      <w:r w:rsidR="0079153E">
        <w:rPr>
          <w:noProof/>
          <w:lang w:val="en-GB" w:eastAsia="en-GB"/>
        </w:rPr>
        <w:drawing>
          <wp:anchor distT="0" distB="0" distL="114300" distR="114300" simplePos="0" relativeHeight="251680768" behindDoc="1" locked="0" layoutInCell="1" allowOverlap="1" wp14:anchorId="1A7C7994" wp14:editId="1432B70D">
            <wp:simplePos x="0" y="0"/>
            <wp:positionH relativeFrom="page">
              <wp:align>center</wp:align>
            </wp:positionH>
            <wp:positionV relativeFrom="paragraph">
              <wp:posOffset>365125</wp:posOffset>
            </wp:positionV>
            <wp:extent cx="6159600" cy="26712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36">
                      <a:extLst>
                        <a:ext uri="{28A0092B-C50C-407E-A947-70E740481C1C}">
                          <a14:useLocalDpi xmlns:a14="http://schemas.microsoft.com/office/drawing/2010/main" val="0"/>
                        </a:ext>
                      </a:extLst>
                    </a:blip>
                    <a:stretch>
                      <a:fillRect/>
                    </a:stretch>
                  </pic:blipFill>
                  <pic:spPr>
                    <a:xfrm>
                      <a:off x="0" y="0"/>
                      <a:ext cx="6159600" cy="2671200"/>
                    </a:xfrm>
                    <a:prstGeom prst="rect">
                      <a:avLst/>
                    </a:prstGeom>
                  </pic:spPr>
                </pic:pic>
              </a:graphicData>
            </a:graphic>
            <wp14:sizeRelH relativeFrom="page">
              <wp14:pctWidth>0</wp14:pctWidth>
            </wp14:sizeRelH>
            <wp14:sizeRelV relativeFrom="page">
              <wp14:pctHeight>0</wp14:pctHeight>
            </wp14:sizeRelV>
          </wp:anchor>
        </w:drawing>
      </w:r>
      <w:r w:rsidR="0079153E" w:rsidRPr="0079153E">
        <w:t>Click on the Fork button on the top right corner of the browser.</w:t>
      </w:r>
      <w:r w:rsidR="0079153E">
        <w:br/>
      </w:r>
      <w:r w:rsidR="007B6095">
        <w:br/>
      </w:r>
      <w:r w:rsidR="007B6095">
        <w:br/>
      </w:r>
      <w:r w:rsidR="007B6095">
        <w:br/>
      </w:r>
      <w:r w:rsidR="007B6095">
        <w:br/>
      </w:r>
      <w:r w:rsidR="007B6095">
        <w:br/>
      </w:r>
      <w:r w:rsidR="007B6095">
        <w:br/>
      </w:r>
      <w:r w:rsidR="007B6095">
        <w:br/>
      </w:r>
      <w:r w:rsidR="007B6095">
        <w:br/>
      </w:r>
      <w:r w:rsidR="007B6095">
        <w:br/>
      </w:r>
      <w:r w:rsidR="007B6095">
        <w:br/>
      </w:r>
      <w:r w:rsidR="007B6095">
        <w:br/>
      </w:r>
      <w:r w:rsidR="007B6095">
        <w:br/>
      </w:r>
      <w:r w:rsidR="007B6095">
        <w:br/>
      </w:r>
      <w:r w:rsidR="007B6095">
        <w:br/>
      </w:r>
      <w:r w:rsidR="007B6095">
        <w:br/>
      </w:r>
      <w:r w:rsidR="0079153E">
        <w:br/>
      </w:r>
      <w:r w:rsidR="0079153E">
        <w:br/>
        <w:t>You should now see the Java project in your GitHub account</w:t>
      </w:r>
      <w:r>
        <w:t>:</w:t>
      </w:r>
      <w:r w:rsidR="007B6095">
        <w:br/>
      </w:r>
      <w:r w:rsidR="007B6095">
        <w:br/>
      </w:r>
      <w:r w:rsidR="007B6095">
        <w:br/>
      </w:r>
      <w:r w:rsidR="007B6095">
        <w:br/>
      </w:r>
      <w:r w:rsidR="007B6095">
        <w:br/>
      </w:r>
      <w:r w:rsidR="007B6095">
        <w:br/>
      </w:r>
      <w:r w:rsidR="007B6095">
        <w:br/>
      </w:r>
      <w:r w:rsidR="007B6095">
        <w:br/>
      </w:r>
      <w:r w:rsidR="007B6095">
        <w:br/>
      </w:r>
    </w:p>
    <w:p w14:paraId="36DE5050" w14:textId="4EDEAB2D" w:rsidR="0084169B" w:rsidRDefault="007B6095" w:rsidP="00C16B8C">
      <w:pPr>
        <w:numPr>
          <w:ilvl w:val="1"/>
          <w:numId w:val="3"/>
        </w:numPr>
        <w:ind w:right="-934"/>
        <w:rPr>
          <w:b/>
        </w:rPr>
      </w:pPr>
      <w:r w:rsidRPr="00752BFC">
        <w:rPr>
          <w:b/>
          <w:noProof/>
          <w:lang w:val="en-GB" w:eastAsia="en-GB"/>
        </w:rPr>
        <w:drawing>
          <wp:anchor distT="0" distB="0" distL="114300" distR="114300" simplePos="0" relativeHeight="251685888" behindDoc="1" locked="0" layoutInCell="1" allowOverlap="1" wp14:anchorId="44C6018D" wp14:editId="2F151A73">
            <wp:simplePos x="0" y="0"/>
            <wp:positionH relativeFrom="page">
              <wp:align>center</wp:align>
            </wp:positionH>
            <wp:positionV relativeFrom="paragraph">
              <wp:posOffset>715010</wp:posOffset>
            </wp:positionV>
            <wp:extent cx="6159600" cy="1929600"/>
            <wp:effectExtent l="0" t="0" r="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jpg"/>
                    <pic:cNvPicPr/>
                  </pic:nvPicPr>
                  <pic:blipFill>
                    <a:blip r:embed="rId37">
                      <a:extLst>
                        <a:ext uri="{28A0092B-C50C-407E-A947-70E740481C1C}">
                          <a14:useLocalDpi xmlns:a14="http://schemas.microsoft.com/office/drawing/2010/main" val="0"/>
                        </a:ext>
                      </a:extLst>
                    </a:blip>
                    <a:stretch>
                      <a:fillRect/>
                    </a:stretch>
                  </pic:blipFill>
                  <pic:spPr>
                    <a:xfrm>
                      <a:off x="0" y="0"/>
                      <a:ext cx="6159600" cy="1929600"/>
                    </a:xfrm>
                    <a:prstGeom prst="rect">
                      <a:avLst/>
                    </a:prstGeom>
                  </pic:spPr>
                </pic:pic>
              </a:graphicData>
            </a:graphic>
            <wp14:sizeRelH relativeFrom="page">
              <wp14:pctWidth>0</wp14:pctWidth>
            </wp14:sizeRelH>
            <wp14:sizeRelV relativeFrom="page">
              <wp14:pctHeight>0</wp14:pctHeight>
            </wp14:sizeRelV>
          </wp:anchor>
        </w:drawing>
      </w:r>
      <w:r w:rsidR="00DD0632" w:rsidRPr="00752BFC">
        <w:rPr>
          <w:b/>
        </w:rPr>
        <w:t xml:space="preserve">Repeat </w:t>
      </w:r>
      <w:r w:rsidR="005B394D" w:rsidRPr="00752BFC">
        <w:rPr>
          <w:b/>
        </w:rPr>
        <w:t xml:space="preserve">previous </w:t>
      </w:r>
      <w:r w:rsidR="00DD0632" w:rsidRPr="00752BFC">
        <w:rPr>
          <w:b/>
        </w:rPr>
        <w:t>steps for the other two GitHub repositories</w:t>
      </w:r>
      <w:r w:rsidR="00DD0632" w:rsidRPr="00752BFC">
        <w:t>.</w:t>
      </w:r>
      <w:r w:rsidR="00145171">
        <w:rPr>
          <w:b/>
        </w:rPr>
        <w:br/>
      </w:r>
      <w:r w:rsidR="00145171">
        <w:t>After forking the three GitHub repository, your GitHub repository should look like:</w:t>
      </w:r>
      <w:r w:rsidR="00145171">
        <w:br/>
      </w:r>
      <w:r w:rsidR="00145171">
        <w:br/>
      </w:r>
    </w:p>
    <w:p w14:paraId="00B45E60" w14:textId="1FA94661" w:rsidR="00365AD4" w:rsidRPr="00E37FF9" w:rsidRDefault="0084169B" w:rsidP="008B0896">
      <w:pPr>
        <w:spacing w:line="240" w:lineRule="auto"/>
        <w:rPr>
          <w:b/>
        </w:rPr>
      </w:pPr>
      <w:r>
        <w:rPr>
          <w:b/>
        </w:rPr>
        <w:br w:type="page"/>
      </w:r>
    </w:p>
    <w:p w14:paraId="79432DAB" w14:textId="60CCE719" w:rsidR="0079153E" w:rsidRDefault="00AE5D3A" w:rsidP="00AE5D3A">
      <w:pPr>
        <w:numPr>
          <w:ilvl w:val="0"/>
          <w:numId w:val="3"/>
        </w:numPr>
        <w:ind w:right="-934"/>
        <w:jc w:val="both"/>
      </w:pPr>
      <w:r>
        <w:lastRenderedPageBreak/>
        <w:t>Clone or download the code to your workstation</w:t>
      </w:r>
    </w:p>
    <w:p w14:paraId="213BE40C" w14:textId="58270F4D" w:rsidR="0079153E" w:rsidRDefault="008B656D" w:rsidP="008B656D">
      <w:pPr>
        <w:numPr>
          <w:ilvl w:val="1"/>
          <w:numId w:val="3"/>
        </w:numPr>
        <w:ind w:right="-934"/>
      </w:pPr>
      <w:r>
        <w:rPr>
          <w:noProof/>
          <w:lang w:val="en-GB" w:eastAsia="en-GB"/>
        </w:rPr>
        <w:drawing>
          <wp:anchor distT="0" distB="0" distL="114300" distR="114300" simplePos="0" relativeHeight="251682816" behindDoc="1" locked="0" layoutInCell="1" allowOverlap="1" wp14:anchorId="69A3DB75" wp14:editId="02F99582">
            <wp:simplePos x="0" y="0"/>
            <wp:positionH relativeFrom="page">
              <wp:align>center</wp:align>
            </wp:positionH>
            <wp:positionV relativeFrom="paragraph">
              <wp:posOffset>402590</wp:posOffset>
            </wp:positionV>
            <wp:extent cx="6159600" cy="23148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jpg"/>
                    <pic:cNvPicPr/>
                  </pic:nvPicPr>
                  <pic:blipFill>
                    <a:blip r:embed="rId38">
                      <a:extLst>
                        <a:ext uri="{28A0092B-C50C-407E-A947-70E740481C1C}">
                          <a14:useLocalDpi xmlns:a14="http://schemas.microsoft.com/office/drawing/2010/main" val="0"/>
                        </a:ext>
                      </a:extLst>
                    </a:blip>
                    <a:stretch>
                      <a:fillRect/>
                    </a:stretch>
                  </pic:blipFill>
                  <pic:spPr>
                    <a:xfrm>
                      <a:off x="0" y="0"/>
                      <a:ext cx="6159600" cy="2314800"/>
                    </a:xfrm>
                    <a:prstGeom prst="rect">
                      <a:avLst/>
                    </a:prstGeom>
                  </pic:spPr>
                </pic:pic>
              </a:graphicData>
            </a:graphic>
            <wp14:sizeRelH relativeFrom="page">
              <wp14:pctWidth>0</wp14:pctWidth>
            </wp14:sizeRelH>
            <wp14:sizeRelV relativeFrom="page">
              <wp14:pctHeight>0</wp14:pctHeight>
            </wp14:sizeRelV>
          </wp:anchor>
        </w:drawing>
      </w:r>
      <w:r w:rsidR="00AE5D3A">
        <w:t>Click on the Clone or download button and copy the address</w:t>
      </w:r>
      <w:r w:rsidR="008B0896">
        <w:br/>
      </w:r>
      <w:r w:rsidR="008B0896">
        <w:br/>
      </w:r>
      <w:r w:rsidR="008B0896">
        <w:br/>
      </w:r>
      <w:r w:rsidR="008B0896">
        <w:br/>
      </w:r>
      <w:r w:rsidR="008B0896">
        <w:br/>
      </w:r>
      <w:r w:rsidR="008B0896">
        <w:br/>
      </w:r>
      <w:r w:rsidR="008B0896">
        <w:br/>
      </w:r>
      <w:r w:rsidR="008B0896">
        <w:br/>
      </w:r>
      <w:r w:rsidR="008B0896">
        <w:br/>
      </w:r>
      <w:r w:rsidR="008B0896">
        <w:br/>
      </w:r>
      <w:r w:rsidR="008B0896">
        <w:br/>
      </w:r>
      <w:r w:rsidR="008B0896">
        <w:br/>
      </w:r>
      <w:r w:rsidR="008B0896">
        <w:br/>
      </w:r>
      <w:r>
        <w:br/>
      </w:r>
      <w:r>
        <w:br/>
      </w:r>
    </w:p>
    <w:p w14:paraId="73DB46DA" w14:textId="267A21A4" w:rsidR="00AE5D3A" w:rsidRDefault="00A63351" w:rsidP="008B656D">
      <w:pPr>
        <w:numPr>
          <w:ilvl w:val="1"/>
          <w:numId w:val="3"/>
        </w:numPr>
        <w:ind w:right="-934"/>
      </w:pPr>
      <w:r>
        <w:rPr>
          <w:noProof/>
          <w:lang w:val="en-GB" w:eastAsia="en-GB"/>
        </w:rPr>
        <w:drawing>
          <wp:anchor distT="0" distB="0" distL="114300" distR="114300" simplePos="0" relativeHeight="251683840" behindDoc="1" locked="0" layoutInCell="1" allowOverlap="1" wp14:anchorId="41010D8F" wp14:editId="325FFCE3">
            <wp:simplePos x="0" y="0"/>
            <wp:positionH relativeFrom="page">
              <wp:align>center</wp:align>
            </wp:positionH>
            <wp:positionV relativeFrom="paragraph">
              <wp:posOffset>407035</wp:posOffset>
            </wp:positionV>
            <wp:extent cx="5259600" cy="1310400"/>
            <wp:effectExtent l="0" t="0" r="0" b="1079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jpg"/>
                    <pic:cNvPicPr/>
                  </pic:nvPicPr>
                  <pic:blipFill>
                    <a:blip r:embed="rId39">
                      <a:extLst>
                        <a:ext uri="{28A0092B-C50C-407E-A947-70E740481C1C}">
                          <a14:useLocalDpi xmlns:a14="http://schemas.microsoft.com/office/drawing/2010/main" val="0"/>
                        </a:ext>
                      </a:extLst>
                    </a:blip>
                    <a:stretch>
                      <a:fillRect/>
                    </a:stretch>
                  </pic:blipFill>
                  <pic:spPr>
                    <a:xfrm>
                      <a:off x="0" y="0"/>
                      <a:ext cx="5259600" cy="1310400"/>
                    </a:xfrm>
                    <a:prstGeom prst="rect">
                      <a:avLst/>
                    </a:prstGeom>
                  </pic:spPr>
                </pic:pic>
              </a:graphicData>
            </a:graphic>
            <wp14:sizeRelH relativeFrom="page">
              <wp14:pctWidth>0</wp14:pctWidth>
            </wp14:sizeRelH>
            <wp14:sizeRelV relativeFrom="page">
              <wp14:pctHeight>0</wp14:pctHeight>
            </wp14:sizeRelV>
          </wp:anchor>
        </w:drawing>
      </w:r>
      <w:r w:rsidR="00AE5D3A">
        <w:t>Open a terminal and change directory to your workspace</w:t>
      </w:r>
      <w:r w:rsidR="008B0896">
        <w:br/>
      </w:r>
      <w:r w:rsidR="008B0896">
        <w:br/>
      </w:r>
      <w:r w:rsidR="008B0896">
        <w:br/>
      </w:r>
      <w:r w:rsidR="008B0896">
        <w:br/>
      </w:r>
      <w:r w:rsidR="008B0896">
        <w:br/>
      </w:r>
      <w:r w:rsidR="008B0896">
        <w:br/>
      </w:r>
      <w:r w:rsidR="008B0896">
        <w:br/>
      </w:r>
      <w:r w:rsidR="008B0896">
        <w:br/>
      </w:r>
      <w:r>
        <w:br/>
      </w:r>
      <w:r>
        <w:br/>
      </w:r>
    </w:p>
    <w:p w14:paraId="621FB738" w14:textId="4351478F" w:rsidR="008B0896" w:rsidRDefault="001251E6" w:rsidP="008B656D">
      <w:pPr>
        <w:numPr>
          <w:ilvl w:val="1"/>
          <w:numId w:val="3"/>
        </w:numPr>
        <w:ind w:right="-934"/>
      </w:pPr>
      <w:r>
        <w:rPr>
          <w:noProof/>
          <w:lang w:val="en-GB" w:eastAsia="en-GB"/>
        </w:rPr>
        <w:drawing>
          <wp:anchor distT="0" distB="0" distL="114300" distR="114300" simplePos="0" relativeHeight="251684864" behindDoc="1" locked="0" layoutInCell="1" allowOverlap="1" wp14:anchorId="5282D7DF" wp14:editId="6FCF30A8">
            <wp:simplePos x="0" y="0"/>
            <wp:positionH relativeFrom="page">
              <wp:align>center</wp:align>
            </wp:positionH>
            <wp:positionV relativeFrom="paragraph">
              <wp:posOffset>731520</wp:posOffset>
            </wp:positionV>
            <wp:extent cx="6159600" cy="169560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jpg"/>
                    <pic:cNvPicPr/>
                  </pic:nvPicPr>
                  <pic:blipFill>
                    <a:blip r:embed="rId40">
                      <a:extLst>
                        <a:ext uri="{28A0092B-C50C-407E-A947-70E740481C1C}">
                          <a14:useLocalDpi xmlns:a14="http://schemas.microsoft.com/office/drawing/2010/main" val="0"/>
                        </a:ext>
                      </a:extLst>
                    </a:blip>
                    <a:stretch>
                      <a:fillRect/>
                    </a:stretch>
                  </pic:blipFill>
                  <pic:spPr>
                    <a:xfrm>
                      <a:off x="0" y="0"/>
                      <a:ext cx="6159600" cy="1695600"/>
                    </a:xfrm>
                    <a:prstGeom prst="rect">
                      <a:avLst/>
                    </a:prstGeom>
                  </pic:spPr>
                </pic:pic>
              </a:graphicData>
            </a:graphic>
            <wp14:sizeRelH relativeFrom="page">
              <wp14:pctWidth>0</wp14:pctWidth>
            </wp14:sizeRelH>
            <wp14:sizeRelV relativeFrom="page">
              <wp14:pctHeight>0</wp14:pctHeight>
            </wp14:sizeRelV>
          </wp:anchor>
        </w:drawing>
      </w:r>
      <w:r w:rsidR="00AE5D3A">
        <w:t xml:space="preserve">Clone </w:t>
      </w:r>
      <w:r w:rsidR="00A63351">
        <w:t xml:space="preserve">or download the code from </w:t>
      </w:r>
      <w:r w:rsidR="00AE5D3A">
        <w:t xml:space="preserve">your </w:t>
      </w:r>
      <w:r w:rsidR="00A63351">
        <w:t>G</w:t>
      </w:r>
      <w:r w:rsidR="00AE5D3A">
        <w:t>it</w:t>
      </w:r>
      <w:r w:rsidR="00A63351">
        <w:t>Hub</w:t>
      </w:r>
      <w:r w:rsidR="00AE5D3A">
        <w:t xml:space="preserve"> repository by executing</w:t>
      </w:r>
      <w:r w:rsidR="004A5295">
        <w:br/>
      </w:r>
      <w:r w:rsidR="009E134D">
        <w:br/>
      </w:r>
      <w:r w:rsidR="004A5295">
        <w:t xml:space="preserve">$ </w:t>
      </w:r>
      <w:r w:rsidR="00AE5D3A" w:rsidRPr="004A5295">
        <w:rPr>
          <w:rFonts w:ascii="Lucida Console" w:hAnsi="Lucida Console"/>
          <w:sz w:val="22"/>
          <w:szCs w:val="22"/>
        </w:rPr>
        <w:t xml:space="preserve">git clone </w:t>
      </w:r>
      <w:r w:rsidR="00AE5D3A" w:rsidRPr="00623DF3">
        <w:rPr>
          <w:rFonts w:ascii="Lucida Console" w:hAnsi="Lucida Console"/>
          <w:i/>
          <w:sz w:val="22"/>
          <w:szCs w:val="22"/>
        </w:rPr>
        <w:t>your-repository-url</w:t>
      </w:r>
      <w:r w:rsidR="00A63351" w:rsidRPr="004A5295">
        <w:rPr>
          <w:rFonts w:ascii="Lucida Console" w:hAnsi="Lucida Console"/>
          <w:sz w:val="22"/>
          <w:szCs w:val="22"/>
        </w:rPr>
        <w:br/>
      </w:r>
      <w:r w:rsidR="00A63351">
        <w:br/>
      </w:r>
    </w:p>
    <w:p w14:paraId="1278E762" w14:textId="0AADF396" w:rsidR="008B0896" w:rsidRDefault="008B0896">
      <w:pPr>
        <w:spacing w:line="240" w:lineRule="auto"/>
      </w:pPr>
      <w:r>
        <w:br w:type="page"/>
      </w:r>
    </w:p>
    <w:p w14:paraId="57502059" w14:textId="77777777" w:rsidR="00A63351" w:rsidRDefault="00A63351" w:rsidP="008B0896">
      <w:pPr>
        <w:ind w:left="792" w:right="-934"/>
      </w:pPr>
    </w:p>
    <w:p w14:paraId="097F14F8" w14:textId="719BD7D5" w:rsidR="00A63351" w:rsidRDefault="00907C52" w:rsidP="008B656D">
      <w:pPr>
        <w:numPr>
          <w:ilvl w:val="1"/>
          <w:numId w:val="3"/>
        </w:numPr>
        <w:ind w:right="-934"/>
      </w:pPr>
      <w:r>
        <w:rPr>
          <w:noProof/>
          <w:lang w:val="en-GB" w:eastAsia="en-GB"/>
        </w:rPr>
        <w:drawing>
          <wp:anchor distT="0" distB="0" distL="114300" distR="114300" simplePos="0" relativeHeight="251686912" behindDoc="1" locked="0" layoutInCell="1" allowOverlap="1" wp14:anchorId="0705EF65" wp14:editId="38E2E7FB">
            <wp:simplePos x="0" y="0"/>
            <wp:positionH relativeFrom="page">
              <wp:align>center</wp:align>
            </wp:positionH>
            <wp:positionV relativeFrom="paragraph">
              <wp:posOffset>532765</wp:posOffset>
            </wp:positionV>
            <wp:extent cx="6159600" cy="1519200"/>
            <wp:effectExtent l="0" t="0" r="0" b="50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jpg"/>
                    <pic:cNvPicPr/>
                  </pic:nvPicPr>
                  <pic:blipFill>
                    <a:blip r:embed="rId41">
                      <a:extLst>
                        <a:ext uri="{28A0092B-C50C-407E-A947-70E740481C1C}">
                          <a14:useLocalDpi xmlns:a14="http://schemas.microsoft.com/office/drawing/2010/main" val="0"/>
                        </a:ext>
                      </a:extLst>
                    </a:blip>
                    <a:stretch>
                      <a:fillRect/>
                    </a:stretch>
                  </pic:blipFill>
                  <pic:spPr>
                    <a:xfrm>
                      <a:off x="0" y="0"/>
                      <a:ext cx="6159600" cy="1519200"/>
                    </a:xfrm>
                    <a:prstGeom prst="rect">
                      <a:avLst/>
                    </a:prstGeom>
                  </pic:spPr>
                </pic:pic>
              </a:graphicData>
            </a:graphic>
            <wp14:sizeRelH relativeFrom="page">
              <wp14:pctWidth>0</wp14:pctWidth>
            </wp14:sizeRelH>
            <wp14:sizeRelV relativeFrom="page">
              <wp14:pctHeight>0</wp14:pctHeight>
            </wp14:sizeRelV>
          </wp:anchor>
        </w:drawing>
      </w:r>
      <w:r w:rsidR="00752BFC" w:rsidRPr="00E37FF9">
        <w:rPr>
          <w:b/>
        </w:rPr>
        <w:t>Repeat previous steps for the other two GitHub repositories.</w:t>
      </w:r>
      <w:r w:rsidR="00752BFC">
        <w:rPr>
          <w:b/>
        </w:rPr>
        <w:br/>
      </w:r>
      <w:r w:rsidR="00752BFC">
        <w:t>Your workspace should now look like:</w:t>
      </w:r>
      <w:r w:rsidR="00752BFC">
        <w:br/>
      </w:r>
      <w:r w:rsidR="009D0143">
        <w:br/>
      </w:r>
      <w:r w:rsidR="009D0143">
        <w:br/>
      </w:r>
      <w:r w:rsidR="009D0143">
        <w:br/>
      </w:r>
      <w:r w:rsidR="009D0143">
        <w:br/>
      </w:r>
      <w:r w:rsidR="009D0143">
        <w:br/>
      </w:r>
      <w:r w:rsidR="009D0143">
        <w:br/>
      </w:r>
      <w:r w:rsidR="009D0143">
        <w:br/>
      </w:r>
      <w:r w:rsidR="009D0143">
        <w:br/>
      </w:r>
      <w:r w:rsidR="009D0143">
        <w:br/>
      </w:r>
      <w:r w:rsidR="009D0143">
        <w:br/>
      </w:r>
    </w:p>
    <w:p w14:paraId="42DDACB4" w14:textId="69D93046" w:rsidR="00A63351" w:rsidRDefault="00907C52" w:rsidP="00907C52">
      <w:pPr>
        <w:numPr>
          <w:ilvl w:val="0"/>
          <w:numId w:val="3"/>
        </w:numPr>
        <w:ind w:right="-934"/>
      </w:pPr>
      <w:r>
        <w:t>Build Java applications</w:t>
      </w:r>
    </w:p>
    <w:p w14:paraId="7B8F05FD" w14:textId="0558AE11" w:rsidR="00D51EF9" w:rsidRDefault="00907C52" w:rsidP="008B656D">
      <w:pPr>
        <w:numPr>
          <w:ilvl w:val="1"/>
          <w:numId w:val="3"/>
        </w:numPr>
        <w:ind w:right="-934"/>
      </w:pPr>
      <w:r>
        <w:t>Change directory into one</w:t>
      </w:r>
      <w:r w:rsidR="00D51EF9">
        <w:t xml:space="preserve"> of the three projects</w:t>
      </w:r>
    </w:p>
    <w:p w14:paraId="4C61472A" w14:textId="00CC5A8C" w:rsidR="009D0143" w:rsidRDefault="00D51EF9" w:rsidP="003D6B9C">
      <w:pPr>
        <w:numPr>
          <w:ilvl w:val="1"/>
          <w:numId w:val="3"/>
        </w:numPr>
        <w:spacing w:line="240" w:lineRule="auto"/>
        <w:ind w:right="-934"/>
      </w:pPr>
      <w:r>
        <w:rPr>
          <w:noProof/>
          <w:lang w:val="en-GB" w:eastAsia="en-GB"/>
        </w:rPr>
        <w:drawing>
          <wp:anchor distT="0" distB="0" distL="114300" distR="114300" simplePos="0" relativeHeight="251687936" behindDoc="1" locked="0" layoutInCell="1" allowOverlap="1" wp14:anchorId="223A71B1" wp14:editId="0D4B89DE">
            <wp:simplePos x="0" y="0"/>
            <wp:positionH relativeFrom="page">
              <wp:align>center</wp:align>
            </wp:positionH>
            <wp:positionV relativeFrom="paragraph">
              <wp:posOffset>687705</wp:posOffset>
            </wp:positionV>
            <wp:extent cx="6159600" cy="17064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jpg"/>
                    <pic:cNvPicPr/>
                  </pic:nvPicPr>
                  <pic:blipFill>
                    <a:blip r:embed="rId42">
                      <a:extLst>
                        <a:ext uri="{28A0092B-C50C-407E-A947-70E740481C1C}">
                          <a14:useLocalDpi xmlns:a14="http://schemas.microsoft.com/office/drawing/2010/main" val="0"/>
                        </a:ext>
                      </a:extLst>
                    </a:blip>
                    <a:stretch>
                      <a:fillRect/>
                    </a:stretch>
                  </pic:blipFill>
                  <pic:spPr>
                    <a:xfrm>
                      <a:off x="0" y="0"/>
                      <a:ext cx="6159600" cy="1706400"/>
                    </a:xfrm>
                    <a:prstGeom prst="rect">
                      <a:avLst/>
                    </a:prstGeom>
                  </pic:spPr>
                </pic:pic>
              </a:graphicData>
            </a:graphic>
            <wp14:sizeRelH relativeFrom="page">
              <wp14:pctWidth>0</wp14:pctWidth>
            </wp14:sizeRelH>
            <wp14:sizeRelV relativeFrom="page">
              <wp14:pctHeight>0</wp14:pctHeight>
            </wp14:sizeRelV>
          </wp:anchor>
        </w:drawing>
      </w:r>
      <w:r>
        <w:t>Build the Java application by executing</w:t>
      </w:r>
      <w:r>
        <w:br/>
      </w:r>
      <w:r>
        <w:br/>
      </w:r>
      <w:r w:rsidRPr="009D0143">
        <w:rPr>
          <w:rFonts w:ascii="Lucida Console" w:hAnsi="Lucida Console"/>
          <w:sz w:val="22"/>
          <w:szCs w:val="22"/>
        </w:rPr>
        <w:t>$ mvn clean package</w:t>
      </w:r>
      <w:r w:rsidRPr="009D0143">
        <w:rPr>
          <w:rFonts w:ascii="Lucida Console" w:hAnsi="Lucida Console"/>
        </w:rPr>
        <w:br/>
      </w:r>
      <w:r w:rsidR="009D0143">
        <w:br/>
      </w:r>
      <w:r w:rsidR="009D0143">
        <w:br/>
      </w:r>
      <w:r w:rsidR="009D0143">
        <w:br/>
      </w:r>
      <w:r w:rsidR="009D0143">
        <w:br/>
      </w:r>
      <w:r w:rsidR="009D0143">
        <w:br/>
      </w:r>
      <w:r w:rsidR="009D0143">
        <w:br/>
      </w:r>
      <w:r w:rsidR="009D0143">
        <w:br/>
      </w:r>
      <w:r w:rsidR="009D0143">
        <w:br/>
      </w:r>
      <w:r w:rsidR="009D0143">
        <w:br/>
      </w:r>
      <w:r w:rsidR="009D0143">
        <w:br/>
      </w:r>
      <w:r w:rsidR="009D0143">
        <w:br/>
      </w:r>
    </w:p>
    <w:p w14:paraId="605C3873" w14:textId="3A9DAE9D" w:rsidR="009D0143" w:rsidRDefault="009D0143" w:rsidP="00D51EF9">
      <w:pPr>
        <w:ind w:left="360" w:right="-934"/>
      </w:pPr>
      <w:r>
        <w:rPr>
          <w:noProof/>
          <w:lang w:val="en-GB" w:eastAsia="en-GB"/>
        </w:rPr>
        <w:drawing>
          <wp:anchor distT="0" distB="0" distL="114300" distR="114300" simplePos="0" relativeHeight="251688960" behindDoc="1" locked="0" layoutInCell="1" allowOverlap="1" wp14:anchorId="21022764" wp14:editId="4A6BB5D0">
            <wp:simplePos x="0" y="0"/>
            <wp:positionH relativeFrom="page">
              <wp:align>center</wp:align>
            </wp:positionH>
            <wp:positionV relativeFrom="paragraph">
              <wp:posOffset>334645</wp:posOffset>
            </wp:positionV>
            <wp:extent cx="6159600" cy="1537200"/>
            <wp:effectExtent l="0" t="0" r="0" b="127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jpg"/>
                    <pic:cNvPicPr/>
                  </pic:nvPicPr>
                  <pic:blipFill>
                    <a:blip r:embed="rId43">
                      <a:extLst>
                        <a:ext uri="{28A0092B-C50C-407E-A947-70E740481C1C}">
                          <a14:useLocalDpi xmlns:a14="http://schemas.microsoft.com/office/drawing/2010/main" val="0"/>
                        </a:ext>
                      </a:extLst>
                    </a:blip>
                    <a:stretch>
                      <a:fillRect/>
                    </a:stretch>
                  </pic:blipFill>
                  <pic:spPr>
                    <a:xfrm>
                      <a:off x="0" y="0"/>
                      <a:ext cx="6159600" cy="1537200"/>
                    </a:xfrm>
                    <a:prstGeom prst="rect">
                      <a:avLst/>
                    </a:prstGeom>
                  </pic:spPr>
                </pic:pic>
              </a:graphicData>
            </a:graphic>
            <wp14:sizeRelH relativeFrom="page">
              <wp14:pctWidth>0</wp14:pctWidth>
            </wp14:sizeRelH>
            <wp14:sizeRelV relativeFrom="page">
              <wp14:pctHeight>0</wp14:pctHeight>
            </wp14:sizeRelV>
          </wp:anchor>
        </w:drawing>
      </w:r>
      <w:r w:rsidR="00D51EF9">
        <w:t>After the build process has finished, you should see the following:</w:t>
      </w:r>
      <w:r w:rsidR="00D51EF9">
        <w:br/>
      </w:r>
    </w:p>
    <w:p w14:paraId="125E7AAD" w14:textId="1D28A063" w:rsidR="009D0143" w:rsidRDefault="009D0143">
      <w:pPr>
        <w:spacing w:line="240" w:lineRule="auto"/>
      </w:pPr>
      <w:r>
        <w:br w:type="page"/>
      </w:r>
    </w:p>
    <w:p w14:paraId="209DB48F" w14:textId="1534E37D" w:rsidR="00D51EF9" w:rsidRDefault="00F1309F" w:rsidP="008B656D">
      <w:pPr>
        <w:numPr>
          <w:ilvl w:val="1"/>
          <w:numId w:val="3"/>
        </w:numPr>
        <w:ind w:right="-934"/>
      </w:pPr>
      <w:r>
        <w:rPr>
          <w:noProof/>
          <w:lang w:val="en-GB" w:eastAsia="en-GB"/>
        </w:rPr>
        <w:lastRenderedPageBreak/>
        <w:drawing>
          <wp:anchor distT="0" distB="0" distL="114300" distR="114300" simplePos="0" relativeHeight="251689984" behindDoc="1" locked="0" layoutInCell="1" allowOverlap="1" wp14:anchorId="03BE7AE4" wp14:editId="780C7C53">
            <wp:simplePos x="0" y="0"/>
            <wp:positionH relativeFrom="page">
              <wp:align>center</wp:align>
            </wp:positionH>
            <wp:positionV relativeFrom="paragraph">
              <wp:posOffset>1245235</wp:posOffset>
            </wp:positionV>
            <wp:extent cx="6159600" cy="1195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jpg"/>
                    <pic:cNvPicPr/>
                  </pic:nvPicPr>
                  <pic:blipFill>
                    <a:blip r:embed="rId44">
                      <a:extLst>
                        <a:ext uri="{28A0092B-C50C-407E-A947-70E740481C1C}">
                          <a14:useLocalDpi xmlns:a14="http://schemas.microsoft.com/office/drawing/2010/main" val="0"/>
                        </a:ext>
                      </a:extLst>
                    </a:blip>
                    <a:stretch>
                      <a:fillRect/>
                    </a:stretch>
                  </pic:blipFill>
                  <pic:spPr>
                    <a:xfrm>
                      <a:off x="0" y="0"/>
                      <a:ext cx="6159600" cy="1195200"/>
                    </a:xfrm>
                    <a:prstGeom prst="rect">
                      <a:avLst/>
                    </a:prstGeom>
                  </pic:spPr>
                </pic:pic>
              </a:graphicData>
            </a:graphic>
            <wp14:sizeRelH relativeFrom="page">
              <wp14:pctWidth>0</wp14:pctWidth>
            </wp14:sizeRelH>
            <wp14:sizeRelV relativeFrom="page">
              <wp14:pctHeight>0</wp14:pctHeight>
            </wp14:sizeRelV>
          </wp:anchor>
        </w:drawing>
      </w:r>
      <w:r w:rsidRPr="00E37FF9">
        <w:rPr>
          <w:b/>
        </w:rPr>
        <w:t>Repeat previous steps for the other two GitHub repositories.</w:t>
      </w:r>
      <w:r>
        <w:rPr>
          <w:b/>
        </w:rPr>
        <w:br/>
      </w:r>
      <w:r>
        <w:t>If you execute the following in your workspace directory,</w:t>
      </w:r>
      <w:r>
        <w:br/>
      </w:r>
      <w:r>
        <w:br/>
      </w:r>
      <w:r w:rsidRPr="005A68F2">
        <w:rPr>
          <w:rFonts w:ascii="Lucida Console" w:hAnsi="Lucida Console"/>
          <w:sz w:val="22"/>
          <w:szCs w:val="22"/>
        </w:rPr>
        <w:t>$ find . –name interconnect17\*jar</w:t>
      </w:r>
      <w:r w:rsidRPr="005A68F2">
        <w:br/>
      </w:r>
      <w:r>
        <w:br/>
        <w:t xml:space="preserve">you should see the three Java </w:t>
      </w:r>
      <w:r w:rsidR="00425AEF">
        <w:t>application</w:t>
      </w:r>
      <w:r>
        <w:t xml:space="preserve"> </w:t>
      </w:r>
      <w:r w:rsidR="00425AEF">
        <w:t xml:space="preserve">built </w:t>
      </w:r>
      <w:r>
        <w:t>jar files:</w:t>
      </w:r>
      <w:r w:rsidR="005A68F2">
        <w:br/>
      </w:r>
      <w:r w:rsidR="005A68F2">
        <w:br/>
      </w:r>
      <w:r w:rsidR="005A68F2">
        <w:br/>
      </w:r>
      <w:r w:rsidR="005A68F2">
        <w:br/>
      </w:r>
      <w:r w:rsidR="005A68F2">
        <w:br/>
      </w:r>
      <w:r w:rsidR="005A68F2">
        <w:br/>
      </w:r>
      <w:r w:rsidR="005A68F2">
        <w:br/>
      </w:r>
      <w:r>
        <w:br/>
      </w:r>
      <w:r>
        <w:br/>
      </w:r>
    </w:p>
    <w:p w14:paraId="096A263F" w14:textId="4D6AD7D3" w:rsidR="007C0CB1" w:rsidRDefault="007C0CB1" w:rsidP="007C0CB1">
      <w:pPr>
        <w:numPr>
          <w:ilvl w:val="0"/>
          <w:numId w:val="3"/>
        </w:numPr>
        <w:ind w:right="-934"/>
      </w:pPr>
      <w:r>
        <w:t xml:space="preserve">Execute </w:t>
      </w:r>
      <w:r w:rsidR="00D66590">
        <w:t xml:space="preserve">the 2017 IBM </w:t>
      </w:r>
      <w:r>
        <w:t>InterConnect</w:t>
      </w:r>
      <w:r w:rsidR="00D66590">
        <w:t xml:space="preserve"> menu</w:t>
      </w:r>
      <w:r>
        <w:t xml:space="preserve"> Java app</w:t>
      </w:r>
    </w:p>
    <w:p w14:paraId="12CB0D04" w14:textId="470B96AE" w:rsidR="001C4468" w:rsidRDefault="001C4468" w:rsidP="003D6B9C">
      <w:pPr>
        <w:numPr>
          <w:ilvl w:val="1"/>
          <w:numId w:val="3"/>
        </w:numPr>
        <w:spacing w:line="240" w:lineRule="auto"/>
        <w:ind w:right="-934"/>
      </w:pPr>
      <w:r>
        <w:rPr>
          <w:noProof/>
          <w:lang w:val="en-GB" w:eastAsia="en-GB"/>
        </w:rPr>
        <w:drawing>
          <wp:anchor distT="0" distB="0" distL="114300" distR="114300" simplePos="0" relativeHeight="251691008" behindDoc="1" locked="0" layoutInCell="1" allowOverlap="1" wp14:anchorId="0F7E64A9" wp14:editId="48686CCD">
            <wp:simplePos x="0" y="0"/>
            <wp:positionH relativeFrom="page">
              <wp:align>center</wp:align>
            </wp:positionH>
            <wp:positionV relativeFrom="paragraph">
              <wp:posOffset>848995</wp:posOffset>
            </wp:positionV>
            <wp:extent cx="6159600" cy="11484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jpg"/>
                    <pic:cNvPicPr/>
                  </pic:nvPicPr>
                  <pic:blipFill>
                    <a:blip r:embed="rId45">
                      <a:extLst>
                        <a:ext uri="{28A0092B-C50C-407E-A947-70E740481C1C}">
                          <a14:useLocalDpi xmlns:a14="http://schemas.microsoft.com/office/drawing/2010/main" val="0"/>
                        </a:ext>
                      </a:extLst>
                    </a:blip>
                    <a:stretch>
                      <a:fillRect/>
                    </a:stretch>
                  </pic:blipFill>
                  <pic:spPr>
                    <a:xfrm>
                      <a:off x="0" y="0"/>
                      <a:ext cx="6159600" cy="1148400"/>
                    </a:xfrm>
                    <a:prstGeom prst="rect">
                      <a:avLst/>
                    </a:prstGeom>
                  </pic:spPr>
                </pic:pic>
              </a:graphicData>
            </a:graphic>
            <wp14:sizeRelH relativeFrom="page">
              <wp14:pctWidth>0</wp14:pctWidth>
            </wp14:sizeRelH>
            <wp14:sizeRelV relativeFrom="page">
              <wp14:pctHeight>0</wp14:pctHeight>
            </wp14:sizeRelV>
          </wp:anchor>
        </w:drawing>
      </w:r>
      <w:r w:rsidR="00A802FE">
        <w:t xml:space="preserve">Execute each of the three jar files in the background with their standard output redirected to </w:t>
      </w:r>
      <w:r w:rsidR="00A802FE" w:rsidRPr="004B6EA4">
        <w:rPr>
          <w:i/>
        </w:rPr>
        <w:t>/dev/null</w:t>
      </w:r>
      <w:r w:rsidR="00A802FE">
        <w:t xml:space="preserve"> by issuing the following command:</w:t>
      </w:r>
      <w:r w:rsidR="00A802FE">
        <w:br/>
      </w:r>
      <w:r w:rsidR="00A802FE">
        <w:br/>
      </w:r>
      <w:r w:rsidR="00A802FE" w:rsidRPr="004B6EA4">
        <w:rPr>
          <w:rFonts w:ascii="Lucida Console" w:hAnsi="Lucida Console"/>
          <w:sz w:val="22"/>
          <w:szCs w:val="22"/>
        </w:rPr>
        <w:t xml:space="preserve">$ java –jar </w:t>
      </w:r>
      <w:r w:rsidR="00A802FE" w:rsidRPr="006E3E3D">
        <w:rPr>
          <w:rFonts w:ascii="Lucida Console" w:hAnsi="Lucida Console"/>
          <w:i/>
          <w:sz w:val="22"/>
          <w:szCs w:val="22"/>
        </w:rPr>
        <w:t>jar-file</w:t>
      </w:r>
      <w:r w:rsidR="00A802FE" w:rsidRPr="004B6EA4">
        <w:rPr>
          <w:rFonts w:ascii="Lucida Console" w:hAnsi="Lucida Console"/>
          <w:sz w:val="22"/>
          <w:szCs w:val="22"/>
        </w:rPr>
        <w:t xml:space="preserve"> &gt; /dev/null &amp;</w:t>
      </w:r>
      <w:r w:rsidR="00A802FE" w:rsidRPr="004B6EA4">
        <w:rPr>
          <w:rFonts w:ascii="Lucida Console" w:hAnsi="Lucida Console"/>
          <w:sz w:val="22"/>
          <w:szCs w:val="22"/>
        </w:rPr>
        <w:br/>
      </w:r>
      <w:r w:rsidR="004E4860">
        <w:br/>
      </w:r>
      <w:r w:rsidR="004B6EA4">
        <w:br/>
      </w:r>
      <w:r w:rsidR="004B6EA4">
        <w:br/>
      </w:r>
      <w:r w:rsidR="004B6EA4">
        <w:br/>
      </w:r>
      <w:r w:rsidR="004B6EA4">
        <w:br/>
      </w:r>
      <w:r w:rsidR="004B6EA4">
        <w:br/>
      </w:r>
      <w:r w:rsidR="004B6EA4">
        <w:br/>
      </w:r>
      <w:r w:rsidR="004B6EA4">
        <w:br/>
      </w:r>
    </w:p>
    <w:p w14:paraId="64A7E6E4" w14:textId="77777777" w:rsidR="004B6EA4" w:rsidRDefault="00197712" w:rsidP="004B6EA4">
      <w:pPr>
        <w:pStyle w:val="ListParagraph"/>
        <w:numPr>
          <w:ilvl w:val="1"/>
          <w:numId w:val="3"/>
        </w:numPr>
        <w:ind w:right="-934"/>
        <w:rPr>
          <w:i/>
        </w:rPr>
      </w:pPr>
      <w:r>
        <w:rPr>
          <w:noProof/>
          <w:lang w:val="en-GB" w:eastAsia="en-GB"/>
        </w:rPr>
        <w:drawing>
          <wp:anchor distT="0" distB="0" distL="114300" distR="114300" simplePos="0" relativeHeight="251692032" behindDoc="0" locked="0" layoutInCell="1" allowOverlap="1" wp14:anchorId="3D2B3771" wp14:editId="1BD6DEB8">
            <wp:simplePos x="0" y="0"/>
            <wp:positionH relativeFrom="page">
              <wp:align>center</wp:align>
            </wp:positionH>
            <wp:positionV relativeFrom="paragraph">
              <wp:posOffset>458470</wp:posOffset>
            </wp:positionV>
            <wp:extent cx="5086800" cy="28980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jpg"/>
                    <pic:cNvPicPr/>
                  </pic:nvPicPr>
                  <pic:blipFill>
                    <a:blip r:embed="rId46">
                      <a:extLst>
                        <a:ext uri="{28A0092B-C50C-407E-A947-70E740481C1C}">
                          <a14:useLocalDpi xmlns:a14="http://schemas.microsoft.com/office/drawing/2010/main" val="0"/>
                        </a:ext>
                      </a:extLst>
                    </a:blip>
                    <a:stretch>
                      <a:fillRect/>
                    </a:stretch>
                  </pic:blipFill>
                  <pic:spPr>
                    <a:xfrm>
                      <a:off x="0" y="0"/>
                      <a:ext cx="5086800" cy="2898000"/>
                    </a:xfrm>
                    <a:prstGeom prst="rect">
                      <a:avLst/>
                    </a:prstGeom>
                  </pic:spPr>
                </pic:pic>
              </a:graphicData>
            </a:graphic>
            <wp14:sizeRelH relativeFrom="page">
              <wp14:pctWidth>0</wp14:pctWidth>
            </wp14:sizeRelH>
            <wp14:sizeRelV relativeFrom="page">
              <wp14:pctHeight>0</wp14:pctHeight>
            </wp14:sizeRelV>
          </wp:anchor>
        </w:drawing>
      </w:r>
      <w:r w:rsidR="001C4468">
        <w:t xml:space="preserve">Check the </w:t>
      </w:r>
      <w:r w:rsidR="00D66590">
        <w:t xml:space="preserve">2017 </w:t>
      </w:r>
      <w:r w:rsidR="001C4468">
        <w:t>IBM InterConnect menu application i</w:t>
      </w:r>
      <w:r w:rsidR="007113FE">
        <w:t>s</w:t>
      </w:r>
      <w:r w:rsidR="001C4468">
        <w:t xml:space="preserve"> working by pointing your browser to </w:t>
      </w:r>
      <w:r w:rsidR="001C4468" w:rsidRPr="004B6EA4">
        <w:rPr>
          <w:i/>
        </w:rPr>
        <w:t>localhost:8181</w:t>
      </w:r>
    </w:p>
    <w:p w14:paraId="61889843" w14:textId="4FFA1D96" w:rsidR="007C0CB1" w:rsidRDefault="00197712" w:rsidP="004B6EA4">
      <w:pPr>
        <w:pStyle w:val="ListParagraph"/>
        <w:numPr>
          <w:ilvl w:val="0"/>
          <w:numId w:val="3"/>
        </w:numPr>
        <w:ind w:right="-934"/>
      </w:pPr>
      <w:r>
        <w:lastRenderedPageBreak/>
        <w:t xml:space="preserve">Kill the local </w:t>
      </w:r>
      <w:r w:rsidR="00F61479">
        <w:t xml:space="preserve">2017 </w:t>
      </w:r>
      <w:r>
        <w:t>IBM InterConnect menu Java application</w:t>
      </w:r>
    </w:p>
    <w:p w14:paraId="6CA5B4A0" w14:textId="77777777" w:rsidR="00BF609B" w:rsidRDefault="00197712" w:rsidP="007C0CB1">
      <w:pPr>
        <w:numPr>
          <w:ilvl w:val="1"/>
          <w:numId w:val="3"/>
        </w:numPr>
        <w:ind w:right="-934"/>
      </w:pPr>
      <w:r>
        <w:rPr>
          <w:noProof/>
          <w:lang w:val="en-GB" w:eastAsia="en-GB"/>
        </w:rPr>
        <w:drawing>
          <wp:anchor distT="0" distB="0" distL="114300" distR="114300" simplePos="0" relativeHeight="251693056" behindDoc="1" locked="0" layoutInCell="1" allowOverlap="1" wp14:anchorId="59D2FE32" wp14:editId="31590A89">
            <wp:simplePos x="0" y="0"/>
            <wp:positionH relativeFrom="page">
              <wp:align>center</wp:align>
            </wp:positionH>
            <wp:positionV relativeFrom="paragraph">
              <wp:posOffset>940435</wp:posOffset>
            </wp:positionV>
            <wp:extent cx="6159600" cy="23688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jpg"/>
                    <pic:cNvPicPr/>
                  </pic:nvPicPr>
                  <pic:blipFill>
                    <a:blip r:embed="rId47">
                      <a:extLst>
                        <a:ext uri="{28A0092B-C50C-407E-A947-70E740481C1C}">
                          <a14:useLocalDpi xmlns:a14="http://schemas.microsoft.com/office/drawing/2010/main" val="0"/>
                        </a:ext>
                      </a:extLst>
                    </a:blip>
                    <a:stretch>
                      <a:fillRect/>
                    </a:stretch>
                  </pic:blipFill>
                  <pic:spPr>
                    <a:xfrm>
                      <a:off x="0" y="0"/>
                      <a:ext cx="6159600" cy="2368800"/>
                    </a:xfrm>
                    <a:prstGeom prst="rect">
                      <a:avLst/>
                    </a:prstGeom>
                  </pic:spPr>
                </pic:pic>
              </a:graphicData>
            </a:graphic>
            <wp14:sizeRelH relativeFrom="page">
              <wp14:pctWidth>0</wp14:pctWidth>
            </wp14:sizeRelH>
            <wp14:sizeRelV relativeFrom="page">
              <wp14:pctHeight>0</wp14:pctHeight>
            </wp14:sizeRelV>
          </wp:anchor>
        </w:drawing>
      </w:r>
      <w:r>
        <w:t>Kill each of the previously spawn Java processes by executing the following script within the utils folder in your workspace</w:t>
      </w:r>
      <w:r>
        <w:br/>
      </w:r>
      <w:r>
        <w:br/>
      </w:r>
      <w:r w:rsidRPr="00AE50CB">
        <w:rPr>
          <w:rFonts w:ascii="Lucida Console" w:hAnsi="Lucida Console"/>
          <w:sz w:val="22"/>
          <w:szCs w:val="22"/>
        </w:rPr>
        <w:t>$ sh utils/kill_java_apps.sh</w:t>
      </w:r>
      <w:r w:rsidRPr="00AE50CB">
        <w:rPr>
          <w:sz w:val="22"/>
          <w:szCs w:val="22"/>
        </w:rPr>
        <w:br/>
      </w:r>
      <w:r>
        <w:br/>
      </w:r>
    </w:p>
    <w:p w14:paraId="48050F9F" w14:textId="71BF0190" w:rsidR="00D85517" w:rsidRDefault="00BF609B" w:rsidP="002349E4">
      <w:pPr>
        <w:spacing w:line="240" w:lineRule="auto"/>
      </w:pPr>
      <w:r>
        <w:br w:type="page"/>
      </w:r>
    </w:p>
    <w:p w14:paraId="01FF4AF1" w14:textId="033B5F0D" w:rsidR="00D85517" w:rsidRPr="00345B89" w:rsidRDefault="000D7743" w:rsidP="00CF0EC5">
      <w:pPr>
        <w:pStyle w:val="Heading1"/>
        <w:ind w:right="-934"/>
        <w:jc w:val="both"/>
      </w:pPr>
      <w:bookmarkStart w:id="5" w:name="_Toc477595012"/>
      <w:r>
        <w:lastRenderedPageBreak/>
        <w:t>Docker and Containers</w:t>
      </w:r>
      <w:bookmarkEnd w:id="5"/>
    </w:p>
    <w:p w14:paraId="09DACEE0" w14:textId="77777777" w:rsidR="000D7743" w:rsidRDefault="000D7743" w:rsidP="000D7743">
      <w:pPr>
        <w:ind w:right="-934"/>
        <w:jc w:val="both"/>
        <w:rPr>
          <w:b/>
          <w:bCs/>
        </w:rPr>
      </w:pPr>
    </w:p>
    <w:p w14:paraId="4F4C8F48" w14:textId="7506FEB2" w:rsidR="000D7743" w:rsidRPr="000D7743" w:rsidRDefault="001940CE" w:rsidP="000D7743">
      <w:pPr>
        <w:ind w:right="-934"/>
        <w:jc w:val="both"/>
        <w:rPr>
          <w:bCs/>
        </w:rPr>
      </w:pPr>
      <w:hyperlink r:id="rId48" w:history="1">
        <w:r w:rsidR="000D7743" w:rsidRPr="00853103">
          <w:rPr>
            <w:rStyle w:val="Hyperlink"/>
            <w:b/>
            <w:bCs/>
          </w:rPr>
          <w:t>Docker</w:t>
        </w:r>
      </w:hyperlink>
      <w:r w:rsidR="000D7743" w:rsidRPr="000D7743">
        <w:rPr>
          <w:bCs/>
        </w:rPr>
        <w:t xml:space="preserve"> containers wrap a piece of software in a complete filesystem that contains everything needed to run: code, runtime, system tools, system libraries – anything that can be installed on a server. This guarantees that the software will always run the same, regardless of its environment.</w:t>
      </w:r>
      <w:r w:rsidR="000D7743">
        <w:rPr>
          <w:bCs/>
        </w:rPr>
        <w:t xml:space="preserve"> Key Docker containers properties:</w:t>
      </w:r>
    </w:p>
    <w:p w14:paraId="53A51B78" w14:textId="77777777" w:rsidR="000D7743" w:rsidRDefault="000D7743" w:rsidP="000D7743">
      <w:pPr>
        <w:ind w:right="-934"/>
        <w:jc w:val="both"/>
        <w:rPr>
          <w:bCs/>
        </w:rPr>
      </w:pPr>
    </w:p>
    <w:p w14:paraId="74CBE024" w14:textId="3DC47C9B" w:rsidR="000D7743" w:rsidRPr="000D7743" w:rsidRDefault="000D7743" w:rsidP="00495478">
      <w:pPr>
        <w:numPr>
          <w:ilvl w:val="0"/>
          <w:numId w:val="5"/>
        </w:numPr>
        <w:ind w:right="-934"/>
        <w:rPr>
          <w:bCs/>
        </w:rPr>
      </w:pPr>
      <w:r w:rsidRPr="000D7743">
        <w:rPr>
          <w:b/>
          <w:bCs/>
        </w:rPr>
        <w:t>Lightweight</w:t>
      </w:r>
      <w:r>
        <w:rPr>
          <w:bCs/>
        </w:rPr>
        <w:t xml:space="preserve"> - </w:t>
      </w:r>
      <w:r w:rsidRPr="000D7743">
        <w:rPr>
          <w:bCs/>
        </w:rPr>
        <w:t>Containers running on a single machine share the same operating system kernel; they start instantly and use less RAM. Images are constructed from layered filesystems and share common files, making disk usage and image downloads much more efficient.</w:t>
      </w:r>
      <w:r w:rsidR="00495478">
        <w:rPr>
          <w:bCs/>
        </w:rPr>
        <w:br/>
      </w:r>
    </w:p>
    <w:p w14:paraId="01F28708" w14:textId="35ED1955" w:rsidR="000D7743" w:rsidRPr="000D7743" w:rsidRDefault="000D7743" w:rsidP="00495478">
      <w:pPr>
        <w:numPr>
          <w:ilvl w:val="0"/>
          <w:numId w:val="5"/>
        </w:numPr>
        <w:ind w:right="-934"/>
        <w:rPr>
          <w:bCs/>
        </w:rPr>
      </w:pPr>
      <w:r w:rsidRPr="000D7743">
        <w:rPr>
          <w:b/>
          <w:bCs/>
        </w:rPr>
        <w:t>Open</w:t>
      </w:r>
      <w:r w:rsidRPr="000D7743">
        <w:rPr>
          <w:bCs/>
        </w:rPr>
        <w:t xml:space="preserve"> - Docker containers are based on open standards, enabling containers to run on all major Linux distributions and on Microsoft Windows -- and on top of any infrastructure.</w:t>
      </w:r>
      <w:r w:rsidR="00495478">
        <w:rPr>
          <w:bCs/>
        </w:rPr>
        <w:br/>
      </w:r>
    </w:p>
    <w:p w14:paraId="4CA276F1" w14:textId="6CCFCA75" w:rsidR="000D7743" w:rsidRPr="000D7743" w:rsidRDefault="000D7743" w:rsidP="00495478">
      <w:pPr>
        <w:numPr>
          <w:ilvl w:val="0"/>
          <w:numId w:val="5"/>
        </w:numPr>
        <w:ind w:right="-934"/>
        <w:rPr>
          <w:bCs/>
        </w:rPr>
      </w:pPr>
      <w:r w:rsidRPr="000D7743">
        <w:rPr>
          <w:b/>
          <w:bCs/>
        </w:rPr>
        <w:t>Secure</w:t>
      </w:r>
      <w:r w:rsidRPr="000D7743">
        <w:rPr>
          <w:bCs/>
        </w:rPr>
        <w:t xml:space="preserve"> - Containers isolate applications from one another and the underlying infrastructure, while providing an added layer of protection for the application.</w:t>
      </w:r>
    </w:p>
    <w:p w14:paraId="69270A39" w14:textId="77777777" w:rsidR="000D7743" w:rsidRPr="000D7743" w:rsidRDefault="000D7743" w:rsidP="000D7743">
      <w:pPr>
        <w:ind w:right="-934"/>
        <w:jc w:val="both"/>
        <w:rPr>
          <w:bCs/>
        </w:rPr>
      </w:pPr>
    </w:p>
    <w:p w14:paraId="7A61B68B" w14:textId="77777777" w:rsidR="00D85517" w:rsidRDefault="00D85517" w:rsidP="00CF0EC5">
      <w:pPr>
        <w:ind w:right="-934"/>
        <w:jc w:val="both"/>
      </w:pPr>
    </w:p>
    <w:p w14:paraId="1D25496B" w14:textId="2031AC29" w:rsidR="006F6B49" w:rsidRDefault="000D7743" w:rsidP="00CF0EC5">
      <w:pPr>
        <w:ind w:right="-934"/>
        <w:jc w:val="both"/>
      </w:pPr>
      <w:r>
        <w:t xml:space="preserve">In this section, we will go through the process of </w:t>
      </w:r>
      <w:r w:rsidR="002D3508">
        <w:t>containerizing</w:t>
      </w:r>
      <w:r>
        <w:t xml:space="preserve"> our three Java applications </w:t>
      </w:r>
      <w:r w:rsidR="00F61479">
        <w:t xml:space="preserve">by using a </w:t>
      </w:r>
      <w:hyperlink r:id="rId49" w:history="1">
        <w:r w:rsidR="00F61479" w:rsidRPr="00853103">
          <w:rPr>
            <w:rStyle w:val="Hyperlink"/>
          </w:rPr>
          <w:t>Dockerfile</w:t>
        </w:r>
      </w:hyperlink>
      <w:r w:rsidR="00F61479">
        <w:t xml:space="preserve">. Later, we will create </w:t>
      </w:r>
      <w:r w:rsidR="00D66590">
        <w:t xml:space="preserve">the </w:t>
      </w:r>
      <w:r w:rsidR="00F61479">
        <w:t xml:space="preserve">Docker images for the three Java apps from their Dockerfiles to finally run the </w:t>
      </w:r>
      <w:r w:rsidR="00D66590">
        <w:t>2017 IBM InterConnect dockerized menu app locally in our workstations.</w:t>
      </w:r>
    </w:p>
    <w:p w14:paraId="2CA65A97" w14:textId="77777777" w:rsidR="006F6B49" w:rsidRDefault="006F6B49">
      <w:pPr>
        <w:spacing w:line="240" w:lineRule="auto"/>
      </w:pPr>
      <w:r>
        <w:br w:type="page"/>
      </w:r>
    </w:p>
    <w:p w14:paraId="33716596" w14:textId="3B1A9ADE" w:rsidR="002D3508" w:rsidRDefault="002D3508" w:rsidP="00022CB9">
      <w:pPr>
        <w:pStyle w:val="ListParagraph"/>
        <w:numPr>
          <w:ilvl w:val="0"/>
          <w:numId w:val="6"/>
        </w:numPr>
        <w:ind w:right="-934"/>
      </w:pPr>
      <w:r>
        <w:lastRenderedPageBreak/>
        <w:t>Containerize the Java applications</w:t>
      </w:r>
    </w:p>
    <w:p w14:paraId="02BC56DD" w14:textId="37751413" w:rsidR="00022CB9" w:rsidRDefault="002D3508" w:rsidP="00022CB9">
      <w:pPr>
        <w:pStyle w:val="ListParagraph"/>
        <w:numPr>
          <w:ilvl w:val="1"/>
          <w:numId w:val="6"/>
        </w:numPr>
        <w:ind w:right="-934"/>
      </w:pPr>
      <w:r>
        <w:t>Verify and understand Dockerfiles</w:t>
      </w:r>
      <w:r w:rsidR="00022CB9">
        <w:t xml:space="preserve"> in each of the projects</w:t>
      </w:r>
      <w:r>
        <w:t>.</w:t>
      </w:r>
      <w:r w:rsidR="00270AED">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42248C">
        <w:br/>
      </w:r>
      <w:r w:rsidR="006F6B49">
        <w:br/>
      </w:r>
      <w:r w:rsidR="006F6B49">
        <w:rPr>
          <w:noProof/>
          <w:lang w:val="en-GB" w:eastAsia="en-GB"/>
        </w:rPr>
        <w:drawing>
          <wp:anchor distT="0" distB="0" distL="114300" distR="114300" simplePos="0" relativeHeight="251694080" behindDoc="1" locked="0" layoutInCell="1" allowOverlap="1" wp14:anchorId="6C063A85" wp14:editId="3C5B633E">
            <wp:simplePos x="0" y="0"/>
            <wp:positionH relativeFrom="page">
              <wp:align>center</wp:align>
            </wp:positionH>
            <wp:positionV relativeFrom="paragraph">
              <wp:posOffset>349885</wp:posOffset>
            </wp:positionV>
            <wp:extent cx="6159600" cy="55656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jpg"/>
                    <pic:cNvPicPr/>
                  </pic:nvPicPr>
                  <pic:blipFill>
                    <a:blip r:embed="rId50">
                      <a:extLst>
                        <a:ext uri="{28A0092B-C50C-407E-A947-70E740481C1C}">
                          <a14:useLocalDpi xmlns:a14="http://schemas.microsoft.com/office/drawing/2010/main" val="0"/>
                        </a:ext>
                      </a:extLst>
                    </a:blip>
                    <a:stretch>
                      <a:fillRect/>
                    </a:stretch>
                  </pic:blipFill>
                  <pic:spPr>
                    <a:xfrm>
                      <a:off x="0" y="0"/>
                      <a:ext cx="6159600" cy="5565600"/>
                    </a:xfrm>
                    <a:prstGeom prst="rect">
                      <a:avLst/>
                    </a:prstGeom>
                  </pic:spPr>
                </pic:pic>
              </a:graphicData>
            </a:graphic>
            <wp14:sizeRelH relativeFrom="page">
              <wp14:pctWidth>0</wp14:pctWidth>
            </wp14:sizeRelH>
            <wp14:sizeRelV relativeFrom="page">
              <wp14:pctHeight>0</wp14:pctHeight>
            </wp14:sizeRelV>
          </wp:anchor>
        </w:drawing>
      </w:r>
    </w:p>
    <w:p w14:paraId="486BA2BC" w14:textId="10EF14CA" w:rsidR="006F6B49" w:rsidRPr="00F75414" w:rsidRDefault="006F6B49" w:rsidP="009532B1">
      <w:pPr>
        <w:pStyle w:val="ListParagraph"/>
        <w:numPr>
          <w:ilvl w:val="1"/>
          <w:numId w:val="6"/>
        </w:numPr>
        <w:ind w:right="-934"/>
      </w:pPr>
      <w:r>
        <w:t>Build Docker image by executing within the folder containing the Dockerfile</w:t>
      </w:r>
      <w:r>
        <w:br/>
      </w:r>
      <w:r>
        <w:br/>
      </w:r>
      <w:r w:rsidRPr="009532B1">
        <w:rPr>
          <w:rFonts w:ascii="Lucida Console" w:hAnsi="Lucida Console"/>
          <w:sz w:val="22"/>
          <w:szCs w:val="22"/>
        </w:rPr>
        <w:t xml:space="preserve">$ docker build –t </w:t>
      </w:r>
      <w:r w:rsidRPr="009532B1">
        <w:rPr>
          <w:rFonts w:ascii="Lucida Console" w:hAnsi="Lucida Console"/>
          <w:i/>
          <w:sz w:val="22"/>
          <w:szCs w:val="22"/>
        </w:rPr>
        <w:t>&lt;docker_image_name&gt;</w:t>
      </w:r>
      <w:r w:rsidRPr="009532B1">
        <w:rPr>
          <w:rFonts w:ascii="Lucida Console" w:hAnsi="Lucida Console"/>
          <w:sz w:val="22"/>
          <w:szCs w:val="22"/>
        </w:rPr>
        <w:t xml:space="preserve"> .</w:t>
      </w:r>
      <w:r w:rsidRPr="009532B1">
        <w:rPr>
          <w:rFonts w:ascii="Lucida Console" w:hAnsi="Lucida Console"/>
          <w:sz w:val="22"/>
          <w:szCs w:val="22"/>
        </w:rPr>
        <w:br/>
      </w:r>
      <w:r w:rsidR="005A6FDB">
        <w:br/>
      </w:r>
      <w:r w:rsidRPr="009532B1">
        <w:rPr>
          <w:color w:val="FF0000"/>
          <w:sz w:val="22"/>
          <w:szCs w:val="22"/>
        </w:rPr>
        <w:t>Important</w:t>
      </w:r>
      <w:r w:rsidRPr="009532B1">
        <w:rPr>
          <w:sz w:val="22"/>
          <w:szCs w:val="22"/>
        </w:rPr>
        <w:t xml:space="preserve">: mind the </w:t>
      </w:r>
      <w:r w:rsidRPr="009532B1">
        <w:rPr>
          <w:color w:val="FF0000"/>
          <w:sz w:val="22"/>
          <w:szCs w:val="22"/>
        </w:rPr>
        <w:t xml:space="preserve">dot </w:t>
      </w:r>
      <w:r w:rsidRPr="009532B1">
        <w:rPr>
          <w:sz w:val="22"/>
          <w:szCs w:val="22"/>
        </w:rPr>
        <w:t xml:space="preserve">at the end of the instruction. It indicates the </w:t>
      </w:r>
      <w:r w:rsidR="005A6FDB" w:rsidRPr="009532B1">
        <w:rPr>
          <w:sz w:val="22"/>
          <w:szCs w:val="22"/>
        </w:rPr>
        <w:t>path to the Dockerfile</w:t>
      </w:r>
      <w:r>
        <w:br/>
      </w:r>
      <w:r>
        <w:br/>
      </w:r>
      <w:r>
        <w:br/>
      </w:r>
      <w:r>
        <w:br/>
      </w:r>
      <w:r w:rsidR="0042248C">
        <w:br w:type="page"/>
      </w:r>
      <w:r w:rsidR="009532B1">
        <w:rPr>
          <w:noProof/>
          <w:lang w:val="en-GB" w:eastAsia="en-GB"/>
        </w:rPr>
        <w:lastRenderedPageBreak/>
        <w:drawing>
          <wp:anchor distT="0" distB="0" distL="114300" distR="114300" simplePos="0" relativeHeight="251695104" behindDoc="1" locked="0" layoutInCell="1" allowOverlap="1" wp14:anchorId="4B08A800" wp14:editId="4C9D0EA6">
            <wp:simplePos x="0" y="0"/>
            <wp:positionH relativeFrom="page">
              <wp:align>center</wp:align>
            </wp:positionH>
            <wp:positionV relativeFrom="paragraph">
              <wp:posOffset>-54610</wp:posOffset>
            </wp:positionV>
            <wp:extent cx="6159600" cy="27252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jpg"/>
                    <pic:cNvPicPr/>
                  </pic:nvPicPr>
                  <pic:blipFill>
                    <a:blip r:embed="rId51">
                      <a:extLst>
                        <a:ext uri="{28A0092B-C50C-407E-A947-70E740481C1C}">
                          <a14:useLocalDpi xmlns:a14="http://schemas.microsoft.com/office/drawing/2010/main" val="0"/>
                        </a:ext>
                      </a:extLst>
                    </a:blip>
                    <a:stretch>
                      <a:fillRect/>
                    </a:stretch>
                  </pic:blipFill>
                  <pic:spPr>
                    <a:xfrm>
                      <a:off x="0" y="0"/>
                      <a:ext cx="6159600" cy="2725200"/>
                    </a:xfrm>
                    <a:prstGeom prst="rect">
                      <a:avLst/>
                    </a:prstGeom>
                  </pic:spPr>
                </pic:pic>
              </a:graphicData>
            </a:graphic>
            <wp14:sizeRelH relativeFrom="page">
              <wp14:pctWidth>0</wp14:pctWidth>
            </wp14:sizeRelH>
            <wp14:sizeRelV relativeFrom="page">
              <wp14:pctHeight>0</wp14:pctHeight>
            </wp14:sizeRelV>
          </wp:anchor>
        </w:drawing>
      </w:r>
      <w:r w:rsidR="009532B1">
        <w:br/>
      </w:r>
      <w:r w:rsidR="009532B1">
        <w:br/>
      </w:r>
      <w:r w:rsidR="009532B1">
        <w:br/>
      </w:r>
      <w:r w:rsidR="009532B1">
        <w:br/>
      </w:r>
      <w:r w:rsidR="009532B1">
        <w:br/>
      </w:r>
      <w:r w:rsidR="009532B1">
        <w:br/>
      </w:r>
      <w:r w:rsidR="009532B1">
        <w:br/>
      </w:r>
      <w:r w:rsidR="009532B1">
        <w:br/>
      </w:r>
      <w:r w:rsidR="009532B1">
        <w:br/>
      </w:r>
      <w:r w:rsidR="009532B1">
        <w:br/>
      </w:r>
      <w:r w:rsidR="009532B1">
        <w:br/>
      </w:r>
      <w:r w:rsidR="009532B1">
        <w:br/>
      </w:r>
      <w:r w:rsidR="009532B1">
        <w:br/>
      </w:r>
      <w:r w:rsidR="009532B1">
        <w:br/>
      </w:r>
      <w:r w:rsidR="009532B1">
        <w:br/>
      </w:r>
    </w:p>
    <w:p w14:paraId="0C674242" w14:textId="6F687F1B" w:rsidR="002D3508" w:rsidRDefault="00F75414" w:rsidP="00022CB9">
      <w:pPr>
        <w:pStyle w:val="ListParagraph"/>
        <w:numPr>
          <w:ilvl w:val="1"/>
          <w:numId w:val="6"/>
        </w:numPr>
        <w:ind w:right="-934"/>
      </w:pPr>
      <w:r w:rsidRPr="00E37FF9">
        <w:rPr>
          <w:b/>
        </w:rPr>
        <w:t xml:space="preserve">Repeat previous steps for the other two </w:t>
      </w:r>
      <w:r>
        <w:rPr>
          <w:b/>
        </w:rPr>
        <w:t>Java project</w:t>
      </w:r>
      <w:r>
        <w:rPr>
          <w:b/>
        </w:rPr>
        <w:br/>
      </w:r>
      <w:r>
        <w:t>After building the three images, your local Docker image registry should look like</w:t>
      </w:r>
      <w:r>
        <w:br/>
      </w:r>
      <w:r>
        <w:br/>
      </w:r>
      <w:r w:rsidRPr="009532B1">
        <w:rPr>
          <w:rFonts w:ascii="Lucida Console" w:hAnsi="Lucida Console"/>
          <w:sz w:val="22"/>
          <w:szCs w:val="22"/>
        </w:rPr>
        <w:t>$ docker images</w:t>
      </w:r>
      <w:r>
        <w:br/>
      </w:r>
      <w:r w:rsidR="009532B1">
        <w:br/>
      </w:r>
      <w:r w:rsidR="009532B1">
        <w:br/>
      </w:r>
      <w:r w:rsidR="009532B1">
        <w:br/>
      </w:r>
      <w:r w:rsidR="009532B1">
        <w:br/>
      </w:r>
      <w:r w:rsidR="009532B1">
        <w:br/>
      </w:r>
      <w:r w:rsidR="009532B1">
        <w:br/>
      </w:r>
      <w:r w:rsidR="009532B1">
        <w:br/>
      </w:r>
      <w:r w:rsidR="009532B1">
        <w:br/>
      </w:r>
      <w:r w:rsidR="009532B1">
        <w:br/>
      </w:r>
      <w:r>
        <w:br/>
      </w:r>
      <w:r>
        <w:rPr>
          <w:noProof/>
          <w:lang w:val="en-GB" w:eastAsia="en-GB"/>
        </w:rPr>
        <w:drawing>
          <wp:anchor distT="0" distB="0" distL="114300" distR="114300" simplePos="0" relativeHeight="251696128" behindDoc="1" locked="0" layoutInCell="1" allowOverlap="1" wp14:anchorId="34E298C3" wp14:editId="125149E7">
            <wp:simplePos x="0" y="0"/>
            <wp:positionH relativeFrom="page">
              <wp:align>center</wp:align>
            </wp:positionH>
            <wp:positionV relativeFrom="paragraph">
              <wp:posOffset>1052830</wp:posOffset>
            </wp:positionV>
            <wp:extent cx="6159600" cy="1548000"/>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8.jpg"/>
                    <pic:cNvPicPr/>
                  </pic:nvPicPr>
                  <pic:blipFill>
                    <a:blip r:embed="rId52">
                      <a:extLst>
                        <a:ext uri="{28A0092B-C50C-407E-A947-70E740481C1C}">
                          <a14:useLocalDpi xmlns:a14="http://schemas.microsoft.com/office/drawing/2010/main" val="0"/>
                        </a:ext>
                      </a:extLst>
                    </a:blip>
                    <a:stretch>
                      <a:fillRect/>
                    </a:stretch>
                  </pic:blipFill>
                  <pic:spPr>
                    <a:xfrm>
                      <a:off x="0" y="0"/>
                      <a:ext cx="6159600" cy="1548000"/>
                    </a:xfrm>
                    <a:prstGeom prst="rect">
                      <a:avLst/>
                    </a:prstGeom>
                  </pic:spPr>
                </pic:pic>
              </a:graphicData>
            </a:graphic>
            <wp14:sizeRelH relativeFrom="page">
              <wp14:pctWidth>0</wp14:pctWidth>
            </wp14:sizeRelH>
            <wp14:sizeRelV relativeFrom="page">
              <wp14:pctHeight>0</wp14:pctHeight>
            </wp14:sizeRelV>
          </wp:anchor>
        </w:drawing>
      </w:r>
    </w:p>
    <w:p w14:paraId="4FE00416" w14:textId="31A63FE0" w:rsidR="002D3508" w:rsidRDefault="002D3508" w:rsidP="007B6192">
      <w:pPr>
        <w:pStyle w:val="ListParagraph"/>
        <w:ind w:left="792" w:right="-934"/>
      </w:pPr>
    </w:p>
    <w:p w14:paraId="2A75ABD8" w14:textId="70006766" w:rsidR="0038521F" w:rsidRDefault="0038521F" w:rsidP="0038521F">
      <w:pPr>
        <w:numPr>
          <w:ilvl w:val="0"/>
          <w:numId w:val="6"/>
        </w:numPr>
        <w:ind w:right="-934"/>
      </w:pPr>
      <w:r>
        <w:t>Run and test the dockerized/containerized 2017 IBM InterConnect menu Java app</w:t>
      </w:r>
    </w:p>
    <w:p w14:paraId="2E471CD9" w14:textId="4C18C6E1" w:rsidR="00FB35CB" w:rsidRDefault="003A6E21" w:rsidP="0038521F">
      <w:pPr>
        <w:numPr>
          <w:ilvl w:val="1"/>
          <w:numId w:val="6"/>
        </w:numPr>
        <w:ind w:right="-934"/>
      </w:pPr>
      <w:r>
        <w:rPr>
          <w:noProof/>
          <w:lang w:val="en-GB" w:eastAsia="en-GB"/>
        </w:rPr>
        <w:drawing>
          <wp:anchor distT="0" distB="0" distL="114300" distR="114300" simplePos="0" relativeHeight="251699200" behindDoc="1" locked="0" layoutInCell="1" allowOverlap="1" wp14:anchorId="5930DB56" wp14:editId="70ED605D">
            <wp:simplePos x="0" y="0"/>
            <wp:positionH relativeFrom="page">
              <wp:align>center</wp:align>
            </wp:positionH>
            <wp:positionV relativeFrom="paragraph">
              <wp:posOffset>1050290</wp:posOffset>
            </wp:positionV>
            <wp:extent cx="6159600" cy="10980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9.jpg"/>
                    <pic:cNvPicPr/>
                  </pic:nvPicPr>
                  <pic:blipFill>
                    <a:blip r:embed="rId53">
                      <a:extLst>
                        <a:ext uri="{28A0092B-C50C-407E-A947-70E740481C1C}">
                          <a14:useLocalDpi xmlns:a14="http://schemas.microsoft.com/office/drawing/2010/main" val="0"/>
                        </a:ext>
                      </a:extLst>
                    </a:blip>
                    <a:stretch>
                      <a:fillRect/>
                    </a:stretch>
                  </pic:blipFill>
                  <pic:spPr>
                    <a:xfrm>
                      <a:off x="0" y="0"/>
                      <a:ext cx="6159600" cy="1098000"/>
                    </a:xfrm>
                    <a:prstGeom prst="rect">
                      <a:avLst/>
                    </a:prstGeom>
                  </pic:spPr>
                </pic:pic>
              </a:graphicData>
            </a:graphic>
            <wp14:sizeRelH relativeFrom="page">
              <wp14:pctWidth>0</wp14:pctWidth>
            </wp14:sizeRelH>
            <wp14:sizeRelV relativeFrom="page">
              <wp14:pctHeight>0</wp14:pctHeight>
            </wp14:sizeRelV>
          </wp:anchor>
        </w:drawing>
      </w:r>
      <w:r w:rsidR="0038521F">
        <w:t xml:space="preserve">Run </w:t>
      </w:r>
      <w:r w:rsidR="00A71574">
        <w:t>the following</w:t>
      </w:r>
      <w:r w:rsidR="00C96CF0">
        <w:t xml:space="preserve"> command to </w:t>
      </w:r>
      <w:r w:rsidR="008E55D1">
        <w:t>startup a container with the drinks app and another with the food app</w:t>
      </w:r>
      <w:r w:rsidR="008E55D1">
        <w:br/>
      </w:r>
      <w:r w:rsidR="0038521F">
        <w:br/>
      </w:r>
      <w:r w:rsidR="0038521F" w:rsidRPr="009532B1">
        <w:rPr>
          <w:rFonts w:ascii="Lucida Console" w:hAnsi="Lucida Console"/>
          <w:sz w:val="22"/>
          <w:szCs w:val="22"/>
        </w:rPr>
        <w:t xml:space="preserve">$ docker run --name </w:t>
      </w:r>
      <w:r w:rsidR="0038521F" w:rsidRPr="009532B1">
        <w:rPr>
          <w:rFonts w:ascii="Lucida Console" w:hAnsi="Lucida Console"/>
          <w:i/>
          <w:sz w:val="22"/>
          <w:szCs w:val="22"/>
        </w:rPr>
        <w:t>&lt;container_name&gt;</w:t>
      </w:r>
      <w:r w:rsidR="0038521F" w:rsidRPr="009532B1">
        <w:rPr>
          <w:rFonts w:ascii="Lucida Console" w:hAnsi="Lucida Console"/>
          <w:sz w:val="22"/>
          <w:szCs w:val="22"/>
        </w:rPr>
        <w:t xml:space="preserve"> -p </w:t>
      </w:r>
      <w:r w:rsidR="0038521F" w:rsidRPr="009532B1">
        <w:rPr>
          <w:rFonts w:ascii="Lucida Console" w:hAnsi="Lucida Console"/>
          <w:i/>
          <w:sz w:val="22"/>
          <w:szCs w:val="22"/>
        </w:rPr>
        <w:t>&lt;host_port&gt;</w:t>
      </w:r>
      <w:r w:rsidR="0038521F" w:rsidRPr="009532B1">
        <w:rPr>
          <w:rFonts w:ascii="Lucida Console" w:hAnsi="Lucida Console"/>
          <w:sz w:val="22"/>
          <w:szCs w:val="22"/>
        </w:rPr>
        <w:t>:</w:t>
      </w:r>
      <w:r w:rsidR="0038521F" w:rsidRPr="009532B1">
        <w:rPr>
          <w:rFonts w:ascii="Lucida Console" w:hAnsi="Lucida Console"/>
          <w:i/>
          <w:sz w:val="22"/>
          <w:szCs w:val="22"/>
        </w:rPr>
        <w:t>&lt;container_port&gt;</w:t>
      </w:r>
      <w:r w:rsidR="0038521F" w:rsidRPr="009532B1">
        <w:rPr>
          <w:rFonts w:ascii="Lucida Console" w:hAnsi="Lucida Console"/>
          <w:sz w:val="22"/>
          <w:szCs w:val="22"/>
        </w:rPr>
        <w:t xml:space="preserve"> -d </w:t>
      </w:r>
      <w:r w:rsidR="0038521F" w:rsidRPr="009532B1">
        <w:rPr>
          <w:rFonts w:ascii="Lucida Console" w:hAnsi="Lucida Console"/>
          <w:i/>
          <w:sz w:val="22"/>
          <w:szCs w:val="22"/>
        </w:rPr>
        <w:t>&lt;docker_image&gt;</w:t>
      </w:r>
      <w:r w:rsidR="0038521F" w:rsidRPr="009532B1">
        <w:rPr>
          <w:i/>
          <w:sz w:val="22"/>
          <w:szCs w:val="22"/>
        </w:rPr>
        <w:br/>
      </w:r>
      <w:r w:rsidR="00A5506F">
        <w:br/>
      </w:r>
      <w:r w:rsidR="0038521F">
        <w:br/>
      </w:r>
      <w:r w:rsidR="0038521F">
        <w:br/>
      </w:r>
      <w:r w:rsidR="0038521F">
        <w:br/>
      </w:r>
      <w:r w:rsidR="0038521F">
        <w:br/>
      </w:r>
    </w:p>
    <w:p w14:paraId="43DB6635" w14:textId="77777777" w:rsidR="009532B1" w:rsidRDefault="009532B1">
      <w:pPr>
        <w:spacing w:line="240" w:lineRule="auto"/>
      </w:pPr>
      <w:r>
        <w:br w:type="page"/>
      </w:r>
    </w:p>
    <w:p w14:paraId="0E77174F" w14:textId="4CFFD1F9" w:rsidR="00435855" w:rsidRDefault="00435855" w:rsidP="0038521F">
      <w:pPr>
        <w:numPr>
          <w:ilvl w:val="1"/>
          <w:numId w:val="6"/>
        </w:numPr>
        <w:ind w:right="-934"/>
      </w:pPr>
      <w:r>
        <w:rPr>
          <w:noProof/>
          <w:lang w:val="en-GB" w:eastAsia="en-GB"/>
        </w:rPr>
        <w:lastRenderedPageBreak/>
        <w:drawing>
          <wp:anchor distT="0" distB="0" distL="114300" distR="114300" simplePos="0" relativeHeight="251700224" behindDoc="1" locked="0" layoutInCell="1" allowOverlap="1" wp14:anchorId="49DA6A03" wp14:editId="19070ABB">
            <wp:simplePos x="0" y="0"/>
            <wp:positionH relativeFrom="page">
              <wp:align>center</wp:align>
            </wp:positionH>
            <wp:positionV relativeFrom="paragraph">
              <wp:posOffset>516890</wp:posOffset>
            </wp:positionV>
            <wp:extent cx="4863600" cy="20088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0.jpg"/>
                    <pic:cNvPicPr/>
                  </pic:nvPicPr>
                  <pic:blipFill>
                    <a:blip r:embed="rId54">
                      <a:extLst>
                        <a:ext uri="{28A0092B-C50C-407E-A947-70E740481C1C}">
                          <a14:useLocalDpi xmlns:a14="http://schemas.microsoft.com/office/drawing/2010/main" val="0"/>
                        </a:ext>
                      </a:extLst>
                    </a:blip>
                    <a:stretch>
                      <a:fillRect/>
                    </a:stretch>
                  </pic:blipFill>
                  <pic:spPr>
                    <a:xfrm>
                      <a:off x="0" y="0"/>
                      <a:ext cx="4863600" cy="2008800"/>
                    </a:xfrm>
                    <a:prstGeom prst="rect">
                      <a:avLst/>
                    </a:prstGeom>
                  </pic:spPr>
                </pic:pic>
              </a:graphicData>
            </a:graphic>
            <wp14:sizeRelH relativeFrom="page">
              <wp14:pctWidth>0</wp14:pctWidth>
            </wp14:sizeRelH>
            <wp14:sizeRelV relativeFrom="page">
              <wp14:pctHeight>0</wp14:pctHeight>
            </wp14:sizeRelV>
          </wp:anchor>
        </w:drawing>
      </w:r>
      <w:r>
        <w:t xml:space="preserve">Get drinks and food containers IPs by executing the </w:t>
      </w:r>
      <w:r w:rsidRPr="00435855">
        <w:rPr>
          <w:i/>
        </w:rPr>
        <w:t>get_container_ips.sh</w:t>
      </w:r>
      <w:r>
        <w:t xml:space="preserve"> located within the </w:t>
      </w:r>
      <w:r w:rsidRPr="00435855">
        <w:rPr>
          <w:i/>
        </w:rPr>
        <w:t>utils</w:t>
      </w:r>
      <w:r>
        <w:t xml:space="preserve"> folder</w:t>
      </w:r>
      <w:r>
        <w:br/>
      </w:r>
      <w:r w:rsidR="003D6B9C">
        <w:br/>
      </w:r>
      <w:r w:rsidR="003D6B9C">
        <w:br/>
      </w:r>
      <w:r w:rsidR="003D6B9C">
        <w:br/>
      </w:r>
      <w:r w:rsidR="003D6B9C">
        <w:br/>
      </w:r>
      <w:r w:rsidR="003D6B9C">
        <w:br/>
      </w:r>
      <w:r w:rsidR="003D6B9C">
        <w:br/>
      </w:r>
      <w:r w:rsidR="003D6B9C">
        <w:br/>
      </w:r>
      <w:r w:rsidR="003D6B9C">
        <w:br/>
      </w:r>
      <w:r w:rsidR="003D6B9C">
        <w:br/>
      </w:r>
      <w:r w:rsidR="003D6B9C">
        <w:br/>
      </w:r>
      <w:r w:rsidR="003D6B9C">
        <w:br/>
      </w:r>
      <w:r w:rsidR="003D6B9C">
        <w:br/>
      </w:r>
      <w:r w:rsidR="003D6B9C">
        <w:br/>
      </w:r>
    </w:p>
    <w:p w14:paraId="22B06147" w14:textId="19C94ED0" w:rsidR="003A6E21" w:rsidRDefault="000652F7" w:rsidP="0038521F">
      <w:pPr>
        <w:numPr>
          <w:ilvl w:val="1"/>
          <w:numId w:val="6"/>
        </w:numPr>
        <w:ind w:right="-934"/>
      </w:pPr>
      <w:r>
        <w:rPr>
          <w:noProof/>
          <w:lang w:val="en-GB" w:eastAsia="en-GB"/>
        </w:rPr>
        <w:drawing>
          <wp:anchor distT="0" distB="0" distL="114300" distR="114300" simplePos="0" relativeHeight="251701248" behindDoc="1" locked="0" layoutInCell="1" allowOverlap="1" wp14:anchorId="4F464BDF" wp14:editId="12BFCC94">
            <wp:simplePos x="0" y="0"/>
            <wp:positionH relativeFrom="page">
              <wp:align>center</wp:align>
            </wp:positionH>
            <wp:positionV relativeFrom="paragraph">
              <wp:posOffset>2129155</wp:posOffset>
            </wp:positionV>
            <wp:extent cx="6159600" cy="954000"/>
            <wp:effectExtent l="0" t="0" r="0" b="1143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1.jpg"/>
                    <pic:cNvPicPr/>
                  </pic:nvPicPr>
                  <pic:blipFill>
                    <a:blip r:embed="rId55">
                      <a:extLst>
                        <a:ext uri="{28A0092B-C50C-407E-A947-70E740481C1C}">
                          <a14:useLocalDpi xmlns:a14="http://schemas.microsoft.com/office/drawing/2010/main" val="0"/>
                        </a:ext>
                      </a:extLst>
                    </a:blip>
                    <a:stretch>
                      <a:fillRect/>
                    </a:stretch>
                  </pic:blipFill>
                  <pic:spPr>
                    <a:xfrm>
                      <a:off x="0" y="0"/>
                      <a:ext cx="6159600" cy="954000"/>
                    </a:xfrm>
                    <a:prstGeom prst="rect">
                      <a:avLst/>
                    </a:prstGeom>
                  </pic:spPr>
                </pic:pic>
              </a:graphicData>
            </a:graphic>
            <wp14:sizeRelH relativeFrom="page">
              <wp14:pctWidth>0</wp14:pctWidth>
            </wp14:sizeRelH>
            <wp14:sizeRelV relativeFrom="page">
              <wp14:pctHeight>0</wp14:pctHeight>
            </wp14:sizeRelV>
          </wp:anchor>
        </w:drawing>
      </w:r>
      <w:r w:rsidR="003A6E21">
        <w:t>Startup a container with the menu app by executing</w:t>
      </w:r>
      <w:r w:rsidR="003A6E21">
        <w:br/>
      </w:r>
      <w:r w:rsidR="003A6E21">
        <w:br/>
      </w:r>
      <w:r w:rsidR="003A6E21" w:rsidRPr="00386ECB">
        <w:rPr>
          <w:rFonts w:ascii="Lucida Console" w:hAnsi="Lucida Console"/>
          <w:sz w:val="22"/>
          <w:szCs w:val="22"/>
        </w:rPr>
        <w:t xml:space="preserve">$ docker run --name </w:t>
      </w:r>
      <w:r w:rsidR="003A6E21" w:rsidRPr="00386ECB">
        <w:rPr>
          <w:rFonts w:ascii="Lucida Console" w:hAnsi="Lucida Console"/>
          <w:i/>
          <w:sz w:val="22"/>
          <w:szCs w:val="22"/>
        </w:rPr>
        <w:t>&lt;container_name&gt;</w:t>
      </w:r>
      <w:r w:rsidR="003A6E21" w:rsidRPr="00386ECB">
        <w:rPr>
          <w:rFonts w:ascii="Lucida Console" w:hAnsi="Lucida Console"/>
          <w:sz w:val="22"/>
          <w:szCs w:val="22"/>
        </w:rPr>
        <w:t xml:space="preserve"> -p</w:t>
      </w:r>
      <w:r w:rsidR="004A3CAE">
        <w:rPr>
          <w:rFonts w:ascii="Lucida Console" w:hAnsi="Lucida Console"/>
          <w:sz w:val="22"/>
          <w:szCs w:val="22"/>
        </w:rPr>
        <w:t xml:space="preserve"> </w:t>
      </w:r>
      <w:r w:rsidR="003A6E21" w:rsidRPr="00386ECB">
        <w:rPr>
          <w:rFonts w:ascii="Lucida Console" w:hAnsi="Lucida Console"/>
          <w:i/>
          <w:sz w:val="22"/>
          <w:szCs w:val="22"/>
        </w:rPr>
        <w:t>&lt;host_port&gt;</w:t>
      </w:r>
      <w:r w:rsidR="003A6E21" w:rsidRPr="00386ECB">
        <w:rPr>
          <w:rFonts w:ascii="Lucida Console" w:hAnsi="Lucida Console"/>
          <w:sz w:val="22"/>
          <w:szCs w:val="22"/>
        </w:rPr>
        <w:t>:</w:t>
      </w:r>
      <w:r w:rsidR="003A6E21" w:rsidRPr="00386ECB">
        <w:rPr>
          <w:rFonts w:ascii="Lucida Console" w:hAnsi="Lucida Console"/>
          <w:i/>
          <w:sz w:val="22"/>
          <w:szCs w:val="22"/>
        </w:rPr>
        <w:t>&lt;container_port&gt;</w:t>
      </w:r>
      <w:r w:rsidR="004A3CAE">
        <w:rPr>
          <w:rFonts w:ascii="Lucida Console" w:hAnsi="Lucida Console"/>
          <w:sz w:val="22"/>
          <w:szCs w:val="22"/>
        </w:rPr>
        <w:t xml:space="preserve"> -e </w:t>
      </w:r>
      <w:r w:rsidR="003A6E21" w:rsidRPr="00386ECB">
        <w:rPr>
          <w:rFonts w:ascii="Lucida Console" w:hAnsi="Lucida Console"/>
          <w:sz w:val="22"/>
          <w:szCs w:val="22"/>
        </w:rPr>
        <w:t>DRIN</w:t>
      </w:r>
      <w:r w:rsidR="004A3CAE">
        <w:rPr>
          <w:rFonts w:ascii="Lucida Console" w:hAnsi="Lucida Console"/>
          <w:sz w:val="22"/>
          <w:szCs w:val="22"/>
        </w:rPr>
        <w:t>KS_URL=&lt;</w:t>
      </w:r>
      <w:r w:rsidR="004A3CAE" w:rsidRPr="0014196F">
        <w:rPr>
          <w:rFonts w:ascii="Lucida Console" w:hAnsi="Lucida Console"/>
          <w:i/>
          <w:sz w:val="22"/>
          <w:szCs w:val="22"/>
        </w:rPr>
        <w:t>drinks_container_IP</w:t>
      </w:r>
      <w:r w:rsidR="004A3CAE">
        <w:rPr>
          <w:rFonts w:ascii="Lucida Console" w:hAnsi="Lucida Console"/>
          <w:sz w:val="22"/>
          <w:szCs w:val="22"/>
        </w:rPr>
        <w:t xml:space="preserve">&gt; -e </w:t>
      </w:r>
      <w:r w:rsidR="003A6E21" w:rsidRPr="00386ECB">
        <w:rPr>
          <w:rFonts w:ascii="Lucida Console" w:hAnsi="Lucida Console"/>
          <w:sz w:val="22"/>
          <w:szCs w:val="22"/>
        </w:rPr>
        <w:t>FOOD_URL=&lt;</w:t>
      </w:r>
      <w:r w:rsidR="003A6E21" w:rsidRPr="0014196F">
        <w:rPr>
          <w:rFonts w:ascii="Lucida Console" w:hAnsi="Lucida Console"/>
          <w:i/>
          <w:sz w:val="22"/>
          <w:szCs w:val="22"/>
        </w:rPr>
        <w:t>food_container_IP</w:t>
      </w:r>
      <w:r w:rsidR="003A6E21" w:rsidRPr="00386ECB">
        <w:rPr>
          <w:rFonts w:ascii="Lucida Console" w:hAnsi="Lucida Console"/>
          <w:sz w:val="22"/>
          <w:szCs w:val="22"/>
        </w:rPr>
        <w:t xml:space="preserve">&gt; -d </w:t>
      </w:r>
      <w:r w:rsidR="003A6E21" w:rsidRPr="00386ECB">
        <w:rPr>
          <w:rFonts w:ascii="Lucida Console" w:hAnsi="Lucida Console"/>
          <w:i/>
          <w:sz w:val="22"/>
          <w:szCs w:val="22"/>
        </w:rPr>
        <w:t>&lt;docker_image&gt;</w:t>
      </w:r>
      <w:r w:rsidR="003A6E21" w:rsidRPr="00386ECB">
        <w:rPr>
          <w:sz w:val="22"/>
          <w:szCs w:val="22"/>
        </w:rPr>
        <w:br/>
      </w:r>
      <w:r w:rsidR="003A6E21">
        <w:br/>
      </w:r>
      <w:r w:rsidR="003A6E21" w:rsidRPr="00435855">
        <w:rPr>
          <w:i/>
          <w:color w:val="FF0000"/>
          <w:sz w:val="22"/>
          <w:szCs w:val="22"/>
          <w:u w:val="single"/>
        </w:rPr>
        <w:t>Important:</w:t>
      </w:r>
      <w:r w:rsidR="003A6E21" w:rsidRPr="00435855">
        <w:rPr>
          <w:i/>
          <w:sz w:val="22"/>
          <w:szCs w:val="22"/>
        </w:rPr>
        <w:t xml:space="preserve"> since applications are now encapsulated in containers, localhost do not make reference to your workstation but to the container itself. Thus,</w:t>
      </w:r>
      <w:r w:rsidR="00435855">
        <w:rPr>
          <w:i/>
          <w:sz w:val="22"/>
          <w:szCs w:val="22"/>
        </w:rPr>
        <w:t xml:space="preserve"> </w:t>
      </w:r>
      <w:r w:rsidR="003A6E21" w:rsidRPr="00435855">
        <w:rPr>
          <w:i/>
          <w:sz w:val="22"/>
          <w:szCs w:val="22"/>
        </w:rPr>
        <w:t>the menu app needs to get the drinks and food container IP addresses as environment variables so that it can reach those apps and retrieve their data.</w:t>
      </w:r>
      <w:r>
        <w:rPr>
          <w:i/>
          <w:sz w:val="22"/>
          <w:szCs w:val="22"/>
        </w:rPr>
        <w:br/>
      </w:r>
      <w:r>
        <w:rPr>
          <w:i/>
          <w:sz w:val="22"/>
          <w:szCs w:val="22"/>
        </w:rPr>
        <w:br/>
      </w:r>
      <w:r w:rsidR="003A6E21">
        <w:br/>
      </w:r>
      <w:r w:rsidR="003A6E21">
        <w:br/>
      </w:r>
      <w:r w:rsidR="003A6E21">
        <w:br/>
      </w:r>
      <w:r w:rsidR="003A6E21">
        <w:br/>
      </w:r>
      <w:r w:rsidR="003A6E21">
        <w:br/>
      </w:r>
      <w:r w:rsidR="00CE4ABF">
        <w:br/>
      </w:r>
    </w:p>
    <w:p w14:paraId="2F793300" w14:textId="77777777" w:rsidR="00386ECB" w:rsidRDefault="00865497" w:rsidP="0038521F">
      <w:pPr>
        <w:numPr>
          <w:ilvl w:val="1"/>
          <w:numId w:val="6"/>
        </w:numPr>
        <w:ind w:right="-934"/>
      </w:pPr>
      <w:r>
        <w:rPr>
          <w:noProof/>
          <w:lang w:val="en-GB" w:eastAsia="en-GB"/>
        </w:rPr>
        <w:drawing>
          <wp:anchor distT="0" distB="0" distL="114300" distR="114300" simplePos="0" relativeHeight="251702272" behindDoc="1" locked="0" layoutInCell="1" allowOverlap="1" wp14:anchorId="353F6798" wp14:editId="50C6C61D">
            <wp:simplePos x="0" y="0"/>
            <wp:positionH relativeFrom="page">
              <wp:align>center</wp:align>
            </wp:positionH>
            <wp:positionV relativeFrom="paragraph">
              <wp:posOffset>367030</wp:posOffset>
            </wp:positionV>
            <wp:extent cx="6159600" cy="7740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2.jpg"/>
                    <pic:cNvPicPr/>
                  </pic:nvPicPr>
                  <pic:blipFill>
                    <a:blip r:embed="rId56">
                      <a:extLst>
                        <a:ext uri="{28A0092B-C50C-407E-A947-70E740481C1C}">
                          <a14:useLocalDpi xmlns:a14="http://schemas.microsoft.com/office/drawing/2010/main" val="0"/>
                        </a:ext>
                      </a:extLst>
                    </a:blip>
                    <a:stretch>
                      <a:fillRect/>
                    </a:stretch>
                  </pic:blipFill>
                  <pic:spPr>
                    <a:xfrm>
                      <a:off x="0" y="0"/>
                      <a:ext cx="6159600" cy="774000"/>
                    </a:xfrm>
                    <a:prstGeom prst="rect">
                      <a:avLst/>
                    </a:prstGeom>
                  </pic:spPr>
                </pic:pic>
              </a:graphicData>
            </a:graphic>
            <wp14:sizeRelH relativeFrom="page">
              <wp14:pctWidth>0</wp14:pctWidth>
            </wp14:sizeRelH>
            <wp14:sizeRelV relativeFrom="page">
              <wp14:pctHeight>0</wp14:pctHeight>
            </wp14:sizeRelV>
          </wp:anchor>
        </w:drawing>
      </w:r>
      <w:r w:rsidR="00A97535">
        <w:t xml:space="preserve">At this point, if you execute </w:t>
      </w:r>
      <w:r w:rsidR="00A97535" w:rsidRPr="00A97535">
        <w:rPr>
          <w:i/>
        </w:rPr>
        <w:t>docker ps</w:t>
      </w:r>
      <w:r w:rsidR="00A97535">
        <w:t xml:space="preserve"> you should see the following</w:t>
      </w:r>
      <w:r w:rsidR="00A97535">
        <w:br/>
      </w:r>
    </w:p>
    <w:p w14:paraId="20857BD4" w14:textId="77777777" w:rsidR="00386ECB" w:rsidRDefault="00386ECB">
      <w:pPr>
        <w:spacing w:line="240" w:lineRule="auto"/>
      </w:pPr>
      <w:r>
        <w:br w:type="page"/>
      </w:r>
    </w:p>
    <w:p w14:paraId="0B25C9F3" w14:textId="77777777" w:rsidR="0076643D" w:rsidRDefault="000A2B6A" w:rsidP="0038521F">
      <w:pPr>
        <w:numPr>
          <w:ilvl w:val="1"/>
          <w:numId w:val="6"/>
        </w:numPr>
        <w:ind w:right="-934"/>
      </w:pPr>
      <w:r>
        <w:rPr>
          <w:noProof/>
          <w:lang w:val="en-GB" w:eastAsia="en-GB"/>
        </w:rPr>
        <w:lastRenderedPageBreak/>
        <w:drawing>
          <wp:anchor distT="0" distB="0" distL="114300" distR="114300" simplePos="0" relativeHeight="251703296" behindDoc="1" locked="0" layoutInCell="1" allowOverlap="1" wp14:anchorId="45E1AE80" wp14:editId="40CD329A">
            <wp:simplePos x="0" y="0"/>
            <wp:positionH relativeFrom="page">
              <wp:align>center</wp:align>
            </wp:positionH>
            <wp:positionV relativeFrom="paragraph">
              <wp:posOffset>514350</wp:posOffset>
            </wp:positionV>
            <wp:extent cx="6159600" cy="34308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jpg"/>
                    <pic:cNvPicPr/>
                  </pic:nvPicPr>
                  <pic:blipFill>
                    <a:blip r:embed="rId57">
                      <a:extLst>
                        <a:ext uri="{28A0092B-C50C-407E-A947-70E740481C1C}">
                          <a14:useLocalDpi xmlns:a14="http://schemas.microsoft.com/office/drawing/2010/main" val="0"/>
                        </a:ext>
                      </a:extLst>
                    </a:blip>
                    <a:stretch>
                      <a:fillRect/>
                    </a:stretch>
                  </pic:blipFill>
                  <pic:spPr>
                    <a:xfrm>
                      <a:off x="0" y="0"/>
                      <a:ext cx="6159600" cy="3430800"/>
                    </a:xfrm>
                    <a:prstGeom prst="rect">
                      <a:avLst/>
                    </a:prstGeom>
                  </pic:spPr>
                </pic:pic>
              </a:graphicData>
            </a:graphic>
            <wp14:sizeRelH relativeFrom="page">
              <wp14:pctWidth>0</wp14:pctWidth>
            </wp14:sizeRelH>
            <wp14:sizeRelV relativeFrom="page">
              <wp14:pctHeight>0</wp14:pctHeight>
            </wp14:sizeRelV>
          </wp:anchor>
        </w:drawing>
      </w:r>
      <w:r w:rsidR="00FB35CB">
        <w:t xml:space="preserve">Check the dockerized/containerized 2017 IBM InterConnect menu application is working by pointing your browser to </w:t>
      </w:r>
      <w:r w:rsidR="00FB35CB" w:rsidRPr="001C4468">
        <w:rPr>
          <w:i/>
        </w:rPr>
        <w:t>localhost:8181</w:t>
      </w:r>
      <w:r w:rsidR="0038521F">
        <w:br/>
      </w:r>
      <w:r w:rsidR="00FB35CB">
        <w:br/>
      </w:r>
      <w:r w:rsidR="00FB35CB">
        <w:br/>
      </w:r>
      <w:r w:rsidR="00FB35CB">
        <w:br/>
      </w:r>
      <w:r w:rsidR="00FB35CB">
        <w:br/>
      </w:r>
      <w:r>
        <w:br/>
      </w:r>
      <w:r>
        <w:br/>
      </w:r>
      <w:r>
        <w:br/>
      </w:r>
      <w:r>
        <w:br/>
      </w:r>
      <w:r>
        <w:br/>
      </w:r>
      <w:r>
        <w:br/>
      </w:r>
      <w:r>
        <w:br/>
      </w:r>
      <w:r>
        <w:br/>
      </w:r>
      <w:r>
        <w:br/>
      </w:r>
      <w:r>
        <w:br/>
      </w:r>
      <w:r>
        <w:br/>
      </w:r>
      <w:r>
        <w:br/>
      </w:r>
      <w:r>
        <w:br/>
      </w:r>
      <w:r>
        <w:br/>
      </w:r>
      <w:r w:rsidR="00FB35CB">
        <w:br/>
      </w:r>
      <w:r w:rsidR="00FB35CB">
        <w:br/>
      </w:r>
    </w:p>
    <w:p w14:paraId="64F185AD" w14:textId="77777777" w:rsidR="0076643D" w:rsidRDefault="0076643D">
      <w:pPr>
        <w:spacing w:line="240" w:lineRule="auto"/>
      </w:pPr>
      <w:r>
        <w:br w:type="page"/>
      </w:r>
    </w:p>
    <w:p w14:paraId="144DB779" w14:textId="1EC00DD4" w:rsidR="0076643D" w:rsidRPr="0076643D" w:rsidRDefault="00827F5C" w:rsidP="0076643D">
      <w:pPr>
        <w:pStyle w:val="Heading1"/>
        <w:ind w:right="-934"/>
        <w:jc w:val="both"/>
      </w:pPr>
      <w:bookmarkStart w:id="6" w:name="_Toc477595013"/>
      <w:r>
        <w:lastRenderedPageBreak/>
        <w:t>IBM</w:t>
      </w:r>
      <w:r w:rsidR="0076643D">
        <w:t xml:space="preserve"> </w:t>
      </w:r>
      <w:r w:rsidR="00E03267">
        <w:t xml:space="preserve">Bluemix </w:t>
      </w:r>
      <w:r w:rsidR="0076643D">
        <w:t>Container</w:t>
      </w:r>
      <w:r w:rsidR="00E03267">
        <w:t xml:space="preserve"> Service</w:t>
      </w:r>
      <w:bookmarkEnd w:id="6"/>
    </w:p>
    <w:p w14:paraId="04846BDC" w14:textId="77777777" w:rsidR="0076643D" w:rsidRDefault="0076643D" w:rsidP="0076643D">
      <w:pPr>
        <w:ind w:right="-934"/>
        <w:jc w:val="both"/>
        <w:rPr>
          <w:b/>
          <w:bCs/>
        </w:rPr>
      </w:pPr>
    </w:p>
    <w:p w14:paraId="672A94A9" w14:textId="31AB8866" w:rsidR="0076643D" w:rsidRPr="000D7743" w:rsidRDefault="001940CE" w:rsidP="0076643D">
      <w:pPr>
        <w:ind w:right="-934"/>
        <w:jc w:val="both"/>
      </w:pPr>
      <w:hyperlink r:id="rId58" w:history="1">
        <w:r w:rsidR="0076643D" w:rsidRPr="00853103">
          <w:rPr>
            <w:rStyle w:val="Hyperlink"/>
            <w:b/>
            <w:bCs/>
          </w:rPr>
          <w:t xml:space="preserve">IBM </w:t>
        </w:r>
        <w:r w:rsidR="00E03267">
          <w:rPr>
            <w:rStyle w:val="Hyperlink"/>
            <w:b/>
            <w:bCs/>
          </w:rPr>
          <w:t>Bluemix Container</w:t>
        </w:r>
        <w:r w:rsidR="0076643D" w:rsidRPr="00853103">
          <w:rPr>
            <w:rStyle w:val="Hyperlink"/>
            <w:b/>
            <w:bCs/>
          </w:rPr>
          <w:t xml:space="preserve"> Service</w:t>
        </w:r>
      </w:hyperlink>
      <w:r w:rsidR="0076643D" w:rsidRPr="000D7743">
        <w:rPr>
          <w:b/>
          <w:bCs/>
        </w:rPr>
        <w:t xml:space="preserve"> </w:t>
      </w:r>
      <w:r w:rsidR="0076643D" w:rsidRPr="000D7743">
        <w:rPr>
          <w:bCs/>
        </w:rPr>
        <w:t>adapts Docker technology to enterprise application development,</w:t>
      </w:r>
      <w:r w:rsidR="0076643D">
        <w:rPr>
          <w:b/>
          <w:bCs/>
        </w:rPr>
        <w:t xml:space="preserve"> </w:t>
      </w:r>
      <w:r w:rsidR="0076643D">
        <w:t>extending</w:t>
      </w:r>
      <w:r w:rsidR="0076643D" w:rsidRPr="000D7743">
        <w:t xml:space="preserve"> the benefits of resource allocation and isolation across public and private deployments, providing a private registry for your Docker images and the tools necessary to manage the entire life cycle of containerized applications you deploy in the cloud.</w:t>
      </w:r>
    </w:p>
    <w:p w14:paraId="67960B02" w14:textId="77777777" w:rsidR="0076643D" w:rsidRDefault="0076643D" w:rsidP="0076643D">
      <w:pPr>
        <w:ind w:right="-934"/>
        <w:jc w:val="both"/>
      </w:pPr>
    </w:p>
    <w:p w14:paraId="02312FFC" w14:textId="7B427F92" w:rsidR="00827F5C" w:rsidRDefault="0076643D" w:rsidP="0076643D">
      <w:pPr>
        <w:ind w:right="-934"/>
        <w:jc w:val="both"/>
      </w:pPr>
      <w:r>
        <w:t xml:space="preserve">In this section, we will go through the same process of containerizing our three Java applications by using a </w:t>
      </w:r>
      <w:hyperlink r:id="rId59" w:history="1">
        <w:r w:rsidRPr="00853103">
          <w:rPr>
            <w:rStyle w:val="Hyperlink"/>
          </w:rPr>
          <w:t>Dockerfile</w:t>
        </w:r>
      </w:hyperlink>
      <w:r>
        <w:t xml:space="preserve"> but remotely in </w:t>
      </w:r>
      <w:hyperlink r:id="rId60" w:history="1">
        <w:r w:rsidRPr="00827F5C">
          <w:rPr>
            <w:rStyle w:val="Hyperlink"/>
          </w:rPr>
          <w:t>IBM Bluemix</w:t>
        </w:r>
      </w:hyperlink>
      <w:r>
        <w:t xml:space="preserve">. We will now have our Docker images remotely in our </w:t>
      </w:r>
      <w:r w:rsidR="00827F5C">
        <w:t xml:space="preserve">private </w:t>
      </w:r>
      <w:r>
        <w:t>Docker Registry in IBM Bluemix. Finally, we will deploy those Docker images that make up the 2017 IBM InterConnect menu app remotely in IBM Bluemix public cloud by using the IBM</w:t>
      </w:r>
      <w:r w:rsidR="00F262D4">
        <w:t xml:space="preserve"> Bluemix</w:t>
      </w:r>
      <w:r>
        <w:t xml:space="preserve"> Container Service.</w:t>
      </w:r>
    </w:p>
    <w:p w14:paraId="456B3660" w14:textId="77777777" w:rsidR="00827F5C" w:rsidRDefault="00827F5C">
      <w:pPr>
        <w:spacing w:line="240" w:lineRule="auto"/>
      </w:pPr>
      <w:r>
        <w:br w:type="page"/>
      </w:r>
    </w:p>
    <w:p w14:paraId="18B02798" w14:textId="3C1C30D3" w:rsidR="0076643D" w:rsidRDefault="005C24D3" w:rsidP="00B329D2">
      <w:pPr>
        <w:pStyle w:val="ListParagraph"/>
        <w:numPr>
          <w:ilvl w:val="0"/>
          <w:numId w:val="7"/>
        </w:numPr>
        <w:ind w:right="-934"/>
      </w:pPr>
      <w:r>
        <w:lastRenderedPageBreak/>
        <w:t>Open a terminal and l</w:t>
      </w:r>
      <w:r w:rsidR="00827F5C">
        <w:t>og into IBM Bluemix by using your IBM Bluemix credentials (pre-requisite section)</w:t>
      </w:r>
      <w:r>
        <w:t xml:space="preserve"> by executing</w:t>
      </w:r>
      <w:r>
        <w:br/>
      </w:r>
      <w:r>
        <w:br/>
      </w:r>
      <w:r w:rsidRPr="00740836">
        <w:rPr>
          <w:rFonts w:ascii="Lucida Console" w:hAnsi="Lucida Console"/>
          <w:sz w:val="22"/>
          <w:szCs w:val="22"/>
        </w:rPr>
        <w:t xml:space="preserve">$ cf login –a </w:t>
      </w:r>
      <w:r w:rsidRPr="00740836">
        <w:rPr>
          <w:rFonts w:ascii="Lucida Console" w:hAnsi="Lucida Console"/>
          <w:i/>
          <w:sz w:val="22"/>
          <w:szCs w:val="22"/>
        </w:rPr>
        <w:t>&lt;API_endpoint&gt;</w:t>
      </w:r>
      <w:r w:rsidRPr="005C24D3">
        <w:rPr>
          <w:i/>
        </w:rPr>
        <w:br/>
      </w:r>
      <w:r>
        <w:br/>
      </w:r>
      <w:r w:rsidRPr="005C24D3">
        <w:rPr>
          <w:color w:val="FF0000"/>
        </w:rPr>
        <w:t>Important:</w:t>
      </w:r>
      <w:r>
        <w:t xml:space="preserve"> the API endpoint changes based upon the IBM Bluemix space region you want to work with. In this lab, we assume people will create a space in the US South region and work with it. </w:t>
      </w:r>
      <w:r w:rsidR="00B329D2">
        <w:br/>
      </w:r>
      <w:r w:rsidR="00B329D2">
        <w:br/>
      </w:r>
      <w:r w:rsidR="00B329D2">
        <w:br/>
      </w:r>
      <w:r w:rsidR="00B329D2">
        <w:br/>
      </w:r>
      <w:r w:rsidR="00B329D2">
        <w:br/>
      </w:r>
      <w:r w:rsidR="00B329D2">
        <w:br/>
      </w:r>
      <w:r w:rsidR="00B329D2">
        <w:br/>
      </w:r>
      <w:r w:rsidR="00B329D2">
        <w:br/>
      </w:r>
      <w:r w:rsidR="00B329D2">
        <w:br/>
      </w:r>
      <w:r w:rsidR="00B329D2">
        <w:br/>
      </w:r>
      <w:r w:rsidR="00B329D2">
        <w:br/>
      </w:r>
      <w:r w:rsidR="00B329D2">
        <w:br/>
      </w:r>
      <w:r w:rsidR="00B329D2">
        <w:br/>
      </w:r>
      <w:r w:rsidR="00B329D2">
        <w:br/>
      </w:r>
      <w:r w:rsidR="002B2B29">
        <w:br/>
      </w:r>
      <w:r w:rsidR="002B2B29">
        <w:br/>
      </w:r>
      <w:r w:rsidR="00B329D2">
        <w:rPr>
          <w:noProof/>
          <w:lang w:val="en-GB" w:eastAsia="en-GB"/>
        </w:rPr>
        <w:drawing>
          <wp:anchor distT="0" distB="0" distL="114300" distR="114300" simplePos="0" relativeHeight="251704320" behindDoc="1" locked="0" layoutInCell="1" allowOverlap="1" wp14:anchorId="635094F6" wp14:editId="0C8C23B8">
            <wp:simplePos x="0" y="0"/>
            <wp:positionH relativeFrom="page">
              <wp:align>center</wp:align>
            </wp:positionH>
            <wp:positionV relativeFrom="paragraph">
              <wp:posOffset>1550670</wp:posOffset>
            </wp:positionV>
            <wp:extent cx="5259600" cy="3193200"/>
            <wp:effectExtent l="0" t="0" r="0" b="76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5.jpg"/>
                    <pic:cNvPicPr/>
                  </pic:nvPicPr>
                  <pic:blipFill>
                    <a:blip r:embed="rId61">
                      <a:extLst>
                        <a:ext uri="{28A0092B-C50C-407E-A947-70E740481C1C}">
                          <a14:useLocalDpi xmlns:a14="http://schemas.microsoft.com/office/drawing/2010/main" val="0"/>
                        </a:ext>
                      </a:extLst>
                    </a:blip>
                    <a:stretch>
                      <a:fillRect/>
                    </a:stretch>
                  </pic:blipFill>
                  <pic:spPr>
                    <a:xfrm>
                      <a:off x="0" y="0"/>
                      <a:ext cx="5259600" cy="3193200"/>
                    </a:xfrm>
                    <a:prstGeom prst="rect">
                      <a:avLst/>
                    </a:prstGeom>
                  </pic:spPr>
                </pic:pic>
              </a:graphicData>
            </a:graphic>
            <wp14:sizeRelH relativeFrom="page">
              <wp14:pctWidth>0</wp14:pctWidth>
            </wp14:sizeRelH>
            <wp14:sizeRelV relativeFrom="page">
              <wp14:pctHeight>0</wp14:pctHeight>
            </wp14:sizeRelV>
          </wp:anchor>
        </w:drawing>
      </w:r>
      <w:r w:rsidR="002B2B29">
        <w:br/>
      </w:r>
      <w:r w:rsidR="002B2B29">
        <w:br/>
      </w:r>
      <w:r w:rsidR="002B2B29">
        <w:br/>
      </w:r>
      <w:r w:rsidR="002B2B29">
        <w:br/>
      </w:r>
      <w:r w:rsidR="002B2B29">
        <w:br/>
      </w:r>
    </w:p>
    <w:p w14:paraId="121AE2DA" w14:textId="409E6423" w:rsidR="00D432A6" w:rsidRDefault="00B329D2" w:rsidP="00B329D2">
      <w:pPr>
        <w:pStyle w:val="ListParagraph"/>
        <w:numPr>
          <w:ilvl w:val="0"/>
          <w:numId w:val="7"/>
        </w:numPr>
        <w:ind w:right="-934"/>
      </w:pPr>
      <w:r>
        <w:t>Create a namespace for your private Docker registry by executing</w:t>
      </w:r>
      <w:r>
        <w:br/>
      </w:r>
      <w:r>
        <w:br/>
      </w:r>
      <w:r w:rsidRPr="00992588">
        <w:rPr>
          <w:rFonts w:ascii="Lucida Console" w:hAnsi="Lucida Console"/>
          <w:sz w:val="22"/>
          <w:szCs w:val="22"/>
        </w:rPr>
        <w:t xml:space="preserve">$ cf ic namespace </w:t>
      </w:r>
      <w:r w:rsidR="00446597">
        <w:rPr>
          <w:rFonts w:ascii="Lucida Console" w:hAnsi="Lucida Console"/>
          <w:sz w:val="22"/>
          <w:szCs w:val="22"/>
        </w:rPr>
        <w:t xml:space="preserve">set </w:t>
      </w:r>
      <w:r w:rsidRPr="00992588">
        <w:rPr>
          <w:rFonts w:ascii="Lucida Console" w:hAnsi="Lucida Console"/>
          <w:sz w:val="22"/>
          <w:szCs w:val="22"/>
        </w:rPr>
        <w:t>&lt;</w:t>
      </w:r>
      <w:r w:rsidRPr="002E2590">
        <w:rPr>
          <w:rFonts w:ascii="Lucida Console" w:hAnsi="Lucida Console"/>
          <w:i/>
          <w:sz w:val="22"/>
          <w:szCs w:val="22"/>
        </w:rPr>
        <w:t>namespace_id</w:t>
      </w:r>
      <w:r w:rsidRPr="00992588">
        <w:rPr>
          <w:rFonts w:ascii="Lucida Console" w:hAnsi="Lucida Console"/>
          <w:sz w:val="22"/>
          <w:szCs w:val="22"/>
        </w:rPr>
        <w:t>&gt;</w:t>
      </w:r>
      <w:r>
        <w:rPr>
          <w:rFonts w:ascii="Lucida Console" w:hAnsi="Lucida Console"/>
        </w:rPr>
        <w:br/>
      </w:r>
      <w:r>
        <w:br/>
      </w:r>
      <w:r>
        <w:br/>
      </w:r>
      <w:r>
        <w:rPr>
          <w:noProof/>
          <w:lang w:val="en-GB" w:eastAsia="en-GB"/>
        </w:rPr>
        <w:drawing>
          <wp:anchor distT="0" distB="0" distL="114300" distR="114300" simplePos="0" relativeHeight="251705344" behindDoc="1" locked="0" layoutInCell="1" allowOverlap="1" wp14:anchorId="4A60D816" wp14:editId="0E7FCCB6">
            <wp:simplePos x="0" y="0"/>
            <wp:positionH relativeFrom="page">
              <wp:align>center</wp:align>
            </wp:positionH>
            <wp:positionV relativeFrom="paragraph">
              <wp:posOffset>677545</wp:posOffset>
            </wp:positionV>
            <wp:extent cx="6159600" cy="8928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6.jpg"/>
                    <pic:cNvPicPr/>
                  </pic:nvPicPr>
                  <pic:blipFill>
                    <a:blip r:embed="rId62">
                      <a:extLst>
                        <a:ext uri="{28A0092B-C50C-407E-A947-70E740481C1C}">
                          <a14:useLocalDpi xmlns:a14="http://schemas.microsoft.com/office/drawing/2010/main" val="0"/>
                        </a:ext>
                      </a:extLst>
                    </a:blip>
                    <a:stretch>
                      <a:fillRect/>
                    </a:stretch>
                  </pic:blipFill>
                  <pic:spPr>
                    <a:xfrm>
                      <a:off x="0" y="0"/>
                      <a:ext cx="6159600" cy="8928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p>
    <w:p w14:paraId="7ADC0330" w14:textId="57DD13B8" w:rsidR="00740836" w:rsidRDefault="00740836">
      <w:pPr>
        <w:spacing w:line="240" w:lineRule="auto"/>
      </w:pPr>
    </w:p>
    <w:p w14:paraId="3F23B07E" w14:textId="3C6E9F24" w:rsidR="00D432A6" w:rsidRDefault="00D432A6">
      <w:pPr>
        <w:spacing w:line="240" w:lineRule="auto"/>
        <w:rPr>
          <w:rFonts w:asciiTheme="minorHAnsi" w:eastAsiaTheme="minorHAnsi" w:hAnsiTheme="minorHAnsi" w:cstheme="minorBidi"/>
        </w:rPr>
      </w:pPr>
      <w:r>
        <w:br w:type="page"/>
      </w:r>
    </w:p>
    <w:p w14:paraId="62740AB1" w14:textId="1A478C65" w:rsidR="002B2B29" w:rsidRDefault="00D432A6" w:rsidP="00B329D2">
      <w:pPr>
        <w:pStyle w:val="ListParagraph"/>
        <w:numPr>
          <w:ilvl w:val="0"/>
          <w:numId w:val="7"/>
        </w:numPr>
        <w:ind w:right="-934"/>
      </w:pPr>
      <w:r>
        <w:lastRenderedPageBreak/>
        <w:t xml:space="preserve">Initialize </w:t>
      </w:r>
      <w:r w:rsidR="00F262D4">
        <w:t xml:space="preserve">the </w:t>
      </w:r>
      <w:r>
        <w:t xml:space="preserve">IBM </w:t>
      </w:r>
      <w:r w:rsidR="00F262D4">
        <w:t xml:space="preserve">Bluemix </w:t>
      </w:r>
      <w:r>
        <w:t>Container</w:t>
      </w:r>
      <w:r w:rsidR="00F262D4">
        <w:t xml:space="preserve"> Service CLI</w:t>
      </w:r>
      <w:r>
        <w:t xml:space="preserve"> by executing </w:t>
      </w:r>
      <w:r w:rsidRPr="00D432A6">
        <w:rPr>
          <w:rFonts w:ascii="Lucida Console" w:hAnsi="Lucida Console"/>
        </w:rPr>
        <w:t>cf ic init</w:t>
      </w:r>
      <w:r>
        <w:br/>
      </w:r>
      <w:r>
        <w:br/>
      </w:r>
      <w:r>
        <w:br/>
      </w:r>
      <w:r>
        <w:rPr>
          <w:noProof/>
          <w:lang w:val="en-GB" w:eastAsia="en-GB"/>
        </w:rPr>
        <w:drawing>
          <wp:anchor distT="0" distB="0" distL="114300" distR="114300" simplePos="0" relativeHeight="251706368" behindDoc="1" locked="0" layoutInCell="1" allowOverlap="1" wp14:anchorId="742894E1" wp14:editId="34E6E03B">
            <wp:simplePos x="0" y="0"/>
            <wp:positionH relativeFrom="page">
              <wp:align>center</wp:align>
            </wp:positionH>
            <wp:positionV relativeFrom="paragraph">
              <wp:posOffset>351790</wp:posOffset>
            </wp:positionV>
            <wp:extent cx="6159600" cy="48276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7.jpg"/>
                    <pic:cNvPicPr/>
                  </pic:nvPicPr>
                  <pic:blipFill>
                    <a:blip r:embed="rId63">
                      <a:extLst>
                        <a:ext uri="{28A0092B-C50C-407E-A947-70E740481C1C}">
                          <a14:useLocalDpi xmlns:a14="http://schemas.microsoft.com/office/drawing/2010/main" val="0"/>
                        </a:ext>
                      </a:extLst>
                    </a:blip>
                    <a:stretch>
                      <a:fillRect/>
                    </a:stretch>
                  </pic:blipFill>
                  <pic:spPr>
                    <a:xfrm>
                      <a:off x="0" y="0"/>
                      <a:ext cx="6159600" cy="48276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273FBC6C" w14:textId="7C750D30" w:rsidR="006F5D2C" w:rsidRDefault="00E17A6D" w:rsidP="00C16B8C">
      <w:pPr>
        <w:pStyle w:val="ListParagraph"/>
        <w:numPr>
          <w:ilvl w:val="0"/>
          <w:numId w:val="7"/>
        </w:numPr>
        <w:ind w:right="-934"/>
      </w:pPr>
      <w:r>
        <w:t xml:space="preserve">Build the three Docker images in your private Bluemix Docker registry by using the IBM </w:t>
      </w:r>
      <w:r w:rsidR="009C6951">
        <w:t xml:space="preserve">Bluemix </w:t>
      </w:r>
      <w:r>
        <w:t>Container</w:t>
      </w:r>
      <w:r w:rsidR="009C6951">
        <w:t xml:space="preserve"> Service</w:t>
      </w:r>
      <w:r>
        <w:t xml:space="preserve"> build service</w:t>
      </w:r>
      <w:r>
        <w:br/>
      </w:r>
      <w:r>
        <w:br/>
      </w:r>
      <w:r w:rsidRPr="00575937">
        <w:rPr>
          <w:rFonts w:ascii="Lucida Console" w:hAnsi="Lucida Console"/>
          <w:sz w:val="22"/>
          <w:szCs w:val="22"/>
        </w:rPr>
        <w:t>$ cf ic build -t registry.</w:t>
      </w:r>
      <w:r w:rsidRPr="00575937">
        <w:rPr>
          <w:rFonts w:ascii="Lucida Console" w:hAnsi="Lucida Console"/>
          <w:i/>
          <w:sz w:val="22"/>
          <w:szCs w:val="22"/>
        </w:rPr>
        <w:t>&lt;Bluemix_region&gt;</w:t>
      </w:r>
      <w:r w:rsidRPr="00575937">
        <w:rPr>
          <w:rFonts w:ascii="Lucida Console" w:hAnsi="Lucida Console"/>
          <w:sz w:val="22"/>
          <w:szCs w:val="22"/>
        </w:rPr>
        <w:t>.</w:t>
      </w:r>
      <w:r w:rsidRPr="00575937">
        <w:rPr>
          <w:rFonts w:ascii="Lucida Console" w:hAnsi="Lucida Console"/>
          <w:i/>
          <w:sz w:val="22"/>
          <w:szCs w:val="22"/>
        </w:rPr>
        <w:t>&lt;Bluemix_domain&gt;</w:t>
      </w:r>
      <w:r w:rsidRPr="00575937">
        <w:rPr>
          <w:rFonts w:ascii="Lucida Console" w:hAnsi="Lucida Console"/>
          <w:sz w:val="22"/>
          <w:szCs w:val="22"/>
        </w:rPr>
        <w:t>/</w:t>
      </w:r>
      <w:r w:rsidRPr="00575937">
        <w:rPr>
          <w:rFonts w:ascii="Lucida Console" w:hAnsi="Lucida Console"/>
          <w:i/>
          <w:sz w:val="22"/>
          <w:szCs w:val="22"/>
        </w:rPr>
        <w:t>&lt;Docker_private_namespace&gt;</w:t>
      </w:r>
      <w:r w:rsidRPr="00575937">
        <w:rPr>
          <w:rFonts w:ascii="Lucida Console" w:hAnsi="Lucida Console"/>
          <w:sz w:val="22"/>
          <w:szCs w:val="22"/>
        </w:rPr>
        <w:t>/</w:t>
      </w:r>
      <w:r w:rsidRPr="00575937">
        <w:rPr>
          <w:rFonts w:ascii="Lucida Console" w:hAnsi="Lucida Console"/>
          <w:i/>
          <w:sz w:val="22"/>
          <w:szCs w:val="22"/>
        </w:rPr>
        <w:t>&lt;image_name&gt; &lt;path_to_Dockerfile&gt;</w:t>
      </w:r>
      <w:r w:rsidR="00FB35CB" w:rsidRPr="00575937">
        <w:rPr>
          <w:rFonts w:ascii="Lucida Console" w:hAnsi="Lucida Console"/>
          <w:i/>
          <w:sz w:val="22"/>
          <w:szCs w:val="22"/>
        </w:rPr>
        <w:br/>
      </w:r>
    </w:p>
    <w:p w14:paraId="454E1314" w14:textId="6D51068B" w:rsidR="00EA2675" w:rsidRPr="00942C4E" w:rsidRDefault="00EA2675" w:rsidP="006F5D2C">
      <w:pPr>
        <w:pStyle w:val="ListParagraph"/>
        <w:ind w:left="360" w:right="-934"/>
        <w:rPr>
          <w:rFonts w:cstheme="minorHAnsi"/>
          <w:b/>
          <w:i/>
          <w:color w:val="FF0000"/>
        </w:rPr>
      </w:pPr>
      <w:r>
        <w:t>Hence, the above command for one of the apps of this lab would be:</w:t>
      </w:r>
      <w:r w:rsidR="00942C4E">
        <w:br/>
      </w:r>
      <w:r>
        <w:br/>
      </w:r>
      <w:r w:rsidRPr="00942C4E">
        <w:rPr>
          <w:rFonts w:cstheme="minorHAnsi"/>
          <w:i/>
        </w:rPr>
        <w:t>cf ic build -t registry.</w:t>
      </w:r>
      <w:r w:rsidRPr="00942C4E">
        <w:rPr>
          <w:rFonts w:cstheme="minorHAnsi"/>
          <w:b/>
          <w:i/>
        </w:rPr>
        <w:t>ng</w:t>
      </w:r>
      <w:r w:rsidRPr="00942C4E">
        <w:rPr>
          <w:rFonts w:cstheme="minorHAnsi"/>
          <w:i/>
        </w:rPr>
        <w:t>.bluemix.net/</w:t>
      </w:r>
      <w:r w:rsidRPr="00942C4E">
        <w:rPr>
          <w:rFonts w:cstheme="minorHAnsi"/>
          <w:b/>
          <w:i/>
        </w:rPr>
        <w:t>interconnect2017_demo</w:t>
      </w:r>
      <w:r w:rsidRPr="00942C4E">
        <w:rPr>
          <w:rFonts w:cstheme="minorHAnsi"/>
          <w:i/>
        </w:rPr>
        <w:t xml:space="preserve">/interconnect-drinks </w:t>
      </w:r>
      <w:r w:rsidRPr="00942C4E">
        <w:rPr>
          <w:rFonts w:cstheme="minorHAnsi"/>
          <w:b/>
          <w:i/>
          <w:color w:val="FF0000"/>
        </w:rPr>
        <w:t>.</w:t>
      </w:r>
    </w:p>
    <w:p w14:paraId="03F54DA6" w14:textId="5874E780" w:rsidR="00992588" w:rsidRDefault="00EA2675">
      <w:pPr>
        <w:spacing w:line="240" w:lineRule="auto"/>
        <w:rPr>
          <w:rFonts w:cstheme="minorHAnsi"/>
          <w:b/>
          <w:color w:val="FF0000"/>
        </w:rPr>
      </w:pPr>
      <w:r>
        <w:rPr>
          <w:rFonts w:cstheme="minorHAnsi"/>
          <w:b/>
          <w:color w:val="FF0000"/>
        </w:rPr>
        <w:br w:type="page"/>
      </w:r>
    </w:p>
    <w:p w14:paraId="5A8BB90D" w14:textId="6AE5677D" w:rsidR="00942C4E" w:rsidRDefault="00EA2675" w:rsidP="006F5D2C">
      <w:pPr>
        <w:pStyle w:val="ListParagraph"/>
        <w:ind w:left="360" w:right="-934"/>
        <w:rPr>
          <w:rFonts w:cstheme="minorHAnsi"/>
        </w:rPr>
      </w:pPr>
      <w:r w:rsidRPr="00EA2675">
        <w:rPr>
          <w:rFonts w:cstheme="minorHAnsi"/>
        </w:rPr>
        <w:lastRenderedPageBreak/>
        <w:t>After executing the build command, you should see something like this</w:t>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sidR="006F5D2C" w:rsidRPr="00EA2675">
        <w:rPr>
          <w:rFonts w:cstheme="minorHAnsi"/>
        </w:rPr>
        <w:br/>
      </w:r>
      <w:r>
        <w:rPr>
          <w:rFonts w:cstheme="minorHAnsi"/>
        </w:rPr>
        <w:br/>
      </w:r>
      <w:r>
        <w:rPr>
          <w:rFonts w:cstheme="minorHAnsi"/>
          <w:noProof/>
          <w:lang w:val="en-GB" w:eastAsia="en-GB"/>
        </w:rPr>
        <w:drawing>
          <wp:anchor distT="0" distB="0" distL="114300" distR="114300" simplePos="0" relativeHeight="251707392" behindDoc="1" locked="0" layoutInCell="1" allowOverlap="1" wp14:anchorId="3F05B009" wp14:editId="364AF165">
            <wp:simplePos x="0" y="0"/>
            <wp:positionH relativeFrom="page">
              <wp:align>center</wp:align>
            </wp:positionH>
            <wp:positionV relativeFrom="paragraph">
              <wp:posOffset>351790</wp:posOffset>
            </wp:positionV>
            <wp:extent cx="6159600" cy="39636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8.jpg"/>
                    <pic:cNvPicPr/>
                  </pic:nvPicPr>
                  <pic:blipFill>
                    <a:blip r:embed="rId64">
                      <a:extLst>
                        <a:ext uri="{28A0092B-C50C-407E-A947-70E740481C1C}">
                          <a14:useLocalDpi xmlns:a14="http://schemas.microsoft.com/office/drawing/2010/main" val="0"/>
                        </a:ext>
                      </a:extLst>
                    </a:blip>
                    <a:stretch>
                      <a:fillRect/>
                    </a:stretch>
                  </pic:blipFill>
                  <pic:spPr>
                    <a:xfrm>
                      <a:off x="0" y="0"/>
                      <a:ext cx="6159600" cy="3963600"/>
                    </a:xfrm>
                    <a:prstGeom prst="rect">
                      <a:avLst/>
                    </a:prstGeom>
                  </pic:spPr>
                </pic:pic>
              </a:graphicData>
            </a:graphic>
            <wp14:sizeRelH relativeFrom="page">
              <wp14:pctWidth>0</wp14:pctWidth>
            </wp14:sizeRelH>
            <wp14:sizeRelV relativeFrom="page">
              <wp14:pctHeight>0</wp14:pctHeight>
            </wp14:sizeRelV>
          </wp:anchor>
        </w:drawing>
      </w:r>
      <w:r w:rsidR="00FB35CB" w:rsidRPr="00EA2675">
        <w:rPr>
          <w:rFonts w:cstheme="minorHAnsi"/>
        </w:rPr>
        <w:br/>
      </w:r>
      <w:r>
        <w:rPr>
          <w:rFonts w:cstheme="minorHAnsi"/>
        </w:rPr>
        <w:br/>
        <w:t xml:space="preserve">Once the three images have been built, execute the command </w:t>
      </w:r>
      <w:r w:rsidRPr="00EA2675">
        <w:rPr>
          <w:rFonts w:ascii="Lucida Console" w:hAnsi="Lucida Console" w:cstheme="minorHAnsi"/>
        </w:rPr>
        <w:t>cf ic images</w:t>
      </w:r>
      <w:r>
        <w:rPr>
          <w:rFonts w:cstheme="minorHAnsi"/>
        </w:rPr>
        <w:t xml:space="preserve"> to see the Docker images in your private Docker registry in Bluemix. You should see the following</w:t>
      </w:r>
      <w:r>
        <w:rPr>
          <w:rFonts w:cstheme="minorHAnsi"/>
        </w:rPr>
        <w:br/>
      </w:r>
      <w:r w:rsidR="009A355B">
        <w:rPr>
          <w:rFonts w:cstheme="minorHAnsi"/>
        </w:rPr>
        <w:br/>
      </w:r>
      <w:r w:rsidR="009A355B">
        <w:rPr>
          <w:rFonts w:cstheme="minorHAnsi"/>
        </w:rPr>
        <w:br/>
      </w:r>
      <w:r w:rsidR="009A355B">
        <w:rPr>
          <w:rFonts w:cstheme="minorHAnsi"/>
        </w:rPr>
        <w:br/>
      </w:r>
      <w:r w:rsidR="009A355B">
        <w:rPr>
          <w:rFonts w:cstheme="minorHAnsi"/>
        </w:rPr>
        <w:br/>
      </w:r>
      <w:r w:rsidR="009A355B">
        <w:rPr>
          <w:rFonts w:cstheme="minorHAnsi"/>
        </w:rPr>
        <w:br/>
      </w:r>
      <w:r w:rsidR="009A355B">
        <w:rPr>
          <w:rFonts w:cstheme="minorHAnsi"/>
        </w:rPr>
        <w:br/>
      </w:r>
      <w:r>
        <w:rPr>
          <w:rFonts w:cstheme="minorHAnsi"/>
        </w:rPr>
        <w:br/>
      </w:r>
      <w:r w:rsidR="009A355B">
        <w:rPr>
          <w:rFonts w:cstheme="minorHAnsi"/>
          <w:noProof/>
          <w:lang w:val="en-GB" w:eastAsia="en-GB"/>
        </w:rPr>
        <w:drawing>
          <wp:anchor distT="0" distB="0" distL="114300" distR="114300" simplePos="0" relativeHeight="251708416" behindDoc="1" locked="0" layoutInCell="1" allowOverlap="1" wp14:anchorId="675C2F91" wp14:editId="4E830B52">
            <wp:simplePos x="0" y="0"/>
            <wp:positionH relativeFrom="page">
              <wp:align>center</wp:align>
            </wp:positionH>
            <wp:positionV relativeFrom="paragraph">
              <wp:posOffset>5259070</wp:posOffset>
            </wp:positionV>
            <wp:extent cx="6159600" cy="1879200"/>
            <wp:effectExtent l="0" t="0" r="0" b="6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9.jpg"/>
                    <pic:cNvPicPr/>
                  </pic:nvPicPr>
                  <pic:blipFill>
                    <a:blip r:embed="rId65">
                      <a:extLst>
                        <a:ext uri="{28A0092B-C50C-407E-A947-70E740481C1C}">
                          <a14:useLocalDpi xmlns:a14="http://schemas.microsoft.com/office/drawing/2010/main" val="0"/>
                        </a:ext>
                      </a:extLst>
                    </a:blip>
                    <a:stretch>
                      <a:fillRect/>
                    </a:stretch>
                  </pic:blipFill>
                  <pic:spPr>
                    <a:xfrm>
                      <a:off x="0" y="0"/>
                      <a:ext cx="6159600" cy="187920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br/>
      </w:r>
      <w:r>
        <w:rPr>
          <w:rFonts w:cstheme="minorHAnsi"/>
        </w:rPr>
        <w:br/>
      </w:r>
      <w:r>
        <w:rPr>
          <w:rFonts w:cstheme="minorHAnsi"/>
        </w:rPr>
        <w:br/>
      </w:r>
      <w:r>
        <w:rPr>
          <w:rFonts w:cstheme="minorHAnsi"/>
        </w:rPr>
        <w:br/>
      </w:r>
      <w:r w:rsidR="00FB35CB" w:rsidRPr="00EA2675">
        <w:rPr>
          <w:rFonts w:cstheme="minorHAnsi"/>
        </w:rPr>
        <w:br/>
      </w:r>
    </w:p>
    <w:p w14:paraId="660443BB" w14:textId="4C6A688A" w:rsidR="0038521F" w:rsidRPr="00942C4E" w:rsidRDefault="00942C4E" w:rsidP="00942C4E">
      <w:pPr>
        <w:spacing w:line="240" w:lineRule="auto"/>
        <w:rPr>
          <w:rFonts w:asciiTheme="minorHAnsi" w:eastAsiaTheme="minorHAnsi" w:hAnsiTheme="minorHAnsi" w:cstheme="minorHAnsi"/>
        </w:rPr>
      </w:pPr>
      <w:r>
        <w:rPr>
          <w:rFonts w:cstheme="minorHAnsi"/>
        </w:rPr>
        <w:br w:type="page"/>
      </w:r>
    </w:p>
    <w:p w14:paraId="3F3274F2" w14:textId="4C5CBF04" w:rsidR="00B708A1" w:rsidRDefault="00445EEE" w:rsidP="00B708A1">
      <w:pPr>
        <w:pStyle w:val="ListParagraph"/>
        <w:numPr>
          <w:ilvl w:val="0"/>
          <w:numId w:val="7"/>
        </w:numPr>
        <w:ind w:right="-934"/>
        <w:rPr>
          <w:rFonts w:cstheme="minorHAnsi"/>
        </w:rPr>
      </w:pPr>
      <w:r>
        <w:rPr>
          <w:rFonts w:cstheme="minorHAnsi"/>
          <w:noProof/>
          <w:lang w:val="en-GB" w:eastAsia="en-GB"/>
        </w:rPr>
        <w:lastRenderedPageBreak/>
        <w:drawing>
          <wp:anchor distT="0" distB="0" distL="114300" distR="114300" simplePos="0" relativeHeight="251709440" behindDoc="1" locked="0" layoutInCell="1" allowOverlap="1" wp14:anchorId="6CC7924A" wp14:editId="2575E142">
            <wp:simplePos x="0" y="0"/>
            <wp:positionH relativeFrom="page">
              <wp:align>center</wp:align>
            </wp:positionH>
            <wp:positionV relativeFrom="paragraph">
              <wp:posOffset>3145790</wp:posOffset>
            </wp:positionV>
            <wp:extent cx="6159600" cy="12240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0.jpg"/>
                    <pic:cNvPicPr/>
                  </pic:nvPicPr>
                  <pic:blipFill>
                    <a:blip r:embed="rId66">
                      <a:extLst>
                        <a:ext uri="{28A0092B-C50C-407E-A947-70E740481C1C}">
                          <a14:useLocalDpi xmlns:a14="http://schemas.microsoft.com/office/drawing/2010/main" val="0"/>
                        </a:ext>
                      </a:extLst>
                    </a:blip>
                    <a:stretch>
                      <a:fillRect/>
                    </a:stretch>
                  </pic:blipFill>
                  <pic:spPr>
                    <a:xfrm>
                      <a:off x="0" y="0"/>
                      <a:ext cx="6159600" cy="1224000"/>
                    </a:xfrm>
                    <a:prstGeom prst="rect">
                      <a:avLst/>
                    </a:prstGeom>
                  </pic:spPr>
                </pic:pic>
              </a:graphicData>
            </a:graphic>
            <wp14:sizeRelH relativeFrom="page">
              <wp14:pctWidth>0</wp14:pctWidth>
            </wp14:sizeRelH>
            <wp14:sizeRelV relativeFrom="page">
              <wp14:pctHeight>0</wp14:pctHeight>
            </wp14:sizeRelV>
          </wp:anchor>
        </w:drawing>
      </w:r>
      <w:r w:rsidR="00B708A1">
        <w:rPr>
          <w:rFonts w:cstheme="minorHAnsi"/>
        </w:rPr>
        <w:t xml:space="preserve">Run the drinks and food Docker images in IBM </w:t>
      </w:r>
      <w:r w:rsidR="002650DF">
        <w:rPr>
          <w:rFonts w:cstheme="minorHAnsi"/>
        </w:rPr>
        <w:t xml:space="preserve">Bluemix </w:t>
      </w:r>
      <w:r w:rsidR="00B708A1">
        <w:rPr>
          <w:rFonts w:cstheme="minorHAnsi"/>
        </w:rPr>
        <w:t>Container groups.</w:t>
      </w:r>
      <w:r w:rsidR="00B708A1">
        <w:rPr>
          <w:rFonts w:cstheme="minorHAnsi"/>
        </w:rPr>
        <w:br/>
      </w:r>
      <w:r w:rsidR="00B708A1">
        <w:rPr>
          <w:rFonts w:cstheme="minorHAnsi"/>
        </w:rPr>
        <w:br/>
      </w:r>
      <w:r w:rsidR="00B708A1" w:rsidRPr="00B708A1">
        <w:rPr>
          <w:rFonts w:cstheme="minorHAnsi"/>
          <w:i/>
          <w:sz w:val="22"/>
          <w:szCs w:val="22"/>
        </w:rPr>
        <w:t>FYI: A single container in</w:t>
      </w:r>
      <w:r w:rsidR="002650DF">
        <w:rPr>
          <w:rFonts w:cstheme="minorHAnsi"/>
          <w:i/>
          <w:sz w:val="22"/>
          <w:szCs w:val="22"/>
        </w:rPr>
        <w:t xml:space="preserve"> the</w:t>
      </w:r>
      <w:r w:rsidR="00B708A1" w:rsidRPr="00B708A1">
        <w:rPr>
          <w:rFonts w:cstheme="minorHAnsi"/>
          <w:i/>
          <w:sz w:val="22"/>
          <w:szCs w:val="22"/>
        </w:rPr>
        <w:t xml:space="preserve"> IBM Bluemix Container Service is similar to a container that you create in your local Docker environment. Single containers are a good way to start with IBM Bluemix Container Service and to learn about how containers work in the IBM cloud and the features that IBM Bluemix Container Service provides. You can also use single containers to run simple app tests or during the development process of an app. Instead of a single container, you can also use a container group, which is used in this task. A container group includes two or more containers that run the same image. Use container groups for running long-term services with workloads that require scalability and reliability or for testing at the required scale.</w:t>
      </w:r>
      <w:r w:rsidR="00B708A1">
        <w:rPr>
          <w:rFonts w:cstheme="minorHAnsi"/>
        </w:rPr>
        <w:br/>
      </w:r>
      <w:r w:rsidR="00B708A1">
        <w:rPr>
          <w:rFonts w:cstheme="minorHAnsi"/>
        </w:rPr>
        <w:br/>
      </w:r>
      <w:r w:rsidR="00B708A1" w:rsidRPr="00445EEE">
        <w:rPr>
          <w:rFonts w:ascii="Lucida Console" w:hAnsi="Lucida Console" w:cstheme="minorHAnsi"/>
          <w:sz w:val="22"/>
          <w:szCs w:val="22"/>
        </w:rPr>
        <w:t xml:space="preserve">$ cf ic group create --name </w:t>
      </w:r>
      <w:r w:rsidR="00B708A1" w:rsidRPr="00445EEE">
        <w:rPr>
          <w:rFonts w:ascii="Lucida Console" w:hAnsi="Lucida Console" w:cstheme="minorHAnsi"/>
          <w:i/>
          <w:sz w:val="22"/>
          <w:szCs w:val="22"/>
        </w:rPr>
        <w:t>&lt;group_name&gt;</w:t>
      </w:r>
      <w:r w:rsidR="00B708A1" w:rsidRPr="00445EEE">
        <w:rPr>
          <w:rFonts w:ascii="Lucida Console" w:hAnsi="Lucida Console" w:cstheme="minorHAnsi"/>
          <w:sz w:val="22"/>
          <w:szCs w:val="22"/>
        </w:rPr>
        <w:t xml:space="preserve"> -p </w:t>
      </w:r>
      <w:r w:rsidR="00B708A1" w:rsidRPr="00445EEE">
        <w:rPr>
          <w:rFonts w:ascii="Lucida Console" w:hAnsi="Lucida Console" w:cstheme="minorHAnsi"/>
          <w:i/>
          <w:sz w:val="22"/>
          <w:szCs w:val="22"/>
        </w:rPr>
        <w:t>&lt;port&gt;</w:t>
      </w:r>
      <w:r w:rsidR="00B708A1" w:rsidRPr="00445EEE">
        <w:rPr>
          <w:rFonts w:ascii="Lucida Console" w:hAnsi="Lucida Console" w:cstheme="minorHAnsi"/>
          <w:sz w:val="22"/>
          <w:szCs w:val="22"/>
        </w:rPr>
        <w:t xml:space="preserve"> --memory </w:t>
      </w:r>
      <w:r w:rsidR="00B708A1" w:rsidRPr="00445EEE">
        <w:rPr>
          <w:rFonts w:ascii="Lucida Console" w:hAnsi="Lucida Console" w:cstheme="minorHAnsi"/>
          <w:i/>
          <w:sz w:val="22"/>
          <w:szCs w:val="22"/>
        </w:rPr>
        <w:t>&lt;amount_of_memory&gt;</w:t>
      </w:r>
      <w:r w:rsidR="00B708A1" w:rsidRPr="00445EEE">
        <w:rPr>
          <w:rFonts w:ascii="Lucida Console" w:hAnsi="Lucida Console" w:cstheme="minorHAnsi"/>
          <w:sz w:val="22"/>
          <w:szCs w:val="22"/>
        </w:rPr>
        <w:t xml:space="preserve"> --auto --min </w:t>
      </w:r>
      <w:r w:rsidR="00B708A1" w:rsidRPr="00445EEE">
        <w:rPr>
          <w:rFonts w:ascii="Lucida Console" w:hAnsi="Lucida Console" w:cstheme="minorHAnsi"/>
          <w:i/>
          <w:sz w:val="22"/>
          <w:szCs w:val="22"/>
        </w:rPr>
        <w:t>&lt;min_number_instances&gt;</w:t>
      </w:r>
      <w:r w:rsidR="00B708A1" w:rsidRPr="00445EEE">
        <w:rPr>
          <w:rFonts w:ascii="Lucida Console" w:hAnsi="Lucida Console" w:cstheme="minorHAnsi"/>
          <w:sz w:val="22"/>
          <w:szCs w:val="22"/>
        </w:rPr>
        <w:t xml:space="preserve"> --max </w:t>
      </w:r>
      <w:r w:rsidR="00B708A1" w:rsidRPr="00445EEE">
        <w:rPr>
          <w:rFonts w:ascii="Lucida Console" w:hAnsi="Lucida Console" w:cstheme="minorHAnsi"/>
          <w:i/>
          <w:sz w:val="22"/>
          <w:szCs w:val="22"/>
        </w:rPr>
        <w:t>&lt;max_number_instances&gt;</w:t>
      </w:r>
      <w:r w:rsidR="00B708A1" w:rsidRPr="00445EEE">
        <w:rPr>
          <w:rFonts w:ascii="Lucida Console" w:hAnsi="Lucida Console" w:cstheme="minorHAnsi"/>
          <w:sz w:val="22"/>
          <w:szCs w:val="22"/>
        </w:rPr>
        <w:t xml:space="preserve"> --desired </w:t>
      </w:r>
      <w:r w:rsidR="00B708A1" w:rsidRPr="00445EEE">
        <w:rPr>
          <w:rFonts w:ascii="Lucida Console" w:hAnsi="Lucida Console" w:cstheme="minorHAnsi"/>
          <w:i/>
          <w:sz w:val="22"/>
          <w:szCs w:val="22"/>
        </w:rPr>
        <w:t>&lt;desired_number_instances&gt;</w:t>
      </w:r>
      <w:r w:rsidR="00B708A1" w:rsidRPr="00445EEE">
        <w:rPr>
          <w:rFonts w:ascii="Lucida Console" w:hAnsi="Lucida Console" w:cstheme="minorHAnsi"/>
          <w:sz w:val="22"/>
          <w:szCs w:val="22"/>
        </w:rPr>
        <w:t xml:space="preserve"> </w:t>
      </w:r>
      <w:r w:rsidR="00B708A1" w:rsidRPr="00445EEE">
        <w:rPr>
          <w:rFonts w:ascii="Lucida Console" w:hAnsi="Lucida Console" w:cstheme="minorHAnsi"/>
          <w:i/>
          <w:sz w:val="22"/>
          <w:szCs w:val="22"/>
        </w:rPr>
        <w:t>&lt;docker_image_from_your_private_registry&gt;</w:t>
      </w:r>
      <w:r w:rsidR="00B708A1">
        <w:rPr>
          <w:rFonts w:cstheme="minorHAnsi"/>
        </w:rPr>
        <w:br/>
      </w:r>
      <w:r w:rsidR="00B708A1">
        <w:rPr>
          <w:rFonts w:cstheme="minorHAnsi"/>
        </w:rPr>
        <w:br/>
        <w:t>You should see the following output</w:t>
      </w:r>
      <w:r w:rsidR="00B708A1">
        <w:rPr>
          <w:rFonts w:cstheme="minorHAnsi"/>
        </w:rPr>
        <w:br/>
      </w:r>
      <w:r w:rsidR="001D1ABE">
        <w:rPr>
          <w:rFonts w:cstheme="minorHAnsi"/>
        </w:rPr>
        <w:br/>
      </w:r>
      <w:r w:rsidR="001D1ABE">
        <w:rPr>
          <w:rFonts w:cstheme="minorHAnsi"/>
        </w:rPr>
        <w:br/>
      </w:r>
      <w:r w:rsidR="001D1ABE">
        <w:rPr>
          <w:rFonts w:cstheme="minorHAnsi"/>
        </w:rPr>
        <w:br/>
      </w:r>
      <w:r w:rsidR="001D1ABE">
        <w:rPr>
          <w:rFonts w:cstheme="minorHAnsi"/>
        </w:rPr>
        <w:br/>
      </w:r>
      <w:r w:rsidR="00B708A1">
        <w:rPr>
          <w:rFonts w:cstheme="minorHAnsi"/>
        </w:rPr>
        <w:br/>
      </w:r>
      <w:r w:rsidR="00B708A1">
        <w:rPr>
          <w:rFonts w:cstheme="minorHAnsi"/>
        </w:rPr>
        <w:br/>
      </w:r>
      <w:r w:rsidR="00B708A1">
        <w:rPr>
          <w:rFonts w:cstheme="minorHAnsi"/>
        </w:rPr>
        <w:br/>
      </w:r>
      <w:r w:rsidR="00B708A1">
        <w:rPr>
          <w:rFonts w:cstheme="minorHAnsi"/>
        </w:rPr>
        <w:br/>
      </w:r>
      <w:r w:rsidR="00B708A1">
        <w:rPr>
          <w:rFonts w:cstheme="minorHAnsi"/>
        </w:rPr>
        <w:br/>
      </w:r>
    </w:p>
    <w:p w14:paraId="117D65C5" w14:textId="79CE11C4" w:rsidR="00445EEE" w:rsidRDefault="00D34CA2" w:rsidP="00B708A1">
      <w:pPr>
        <w:pStyle w:val="ListParagraph"/>
        <w:numPr>
          <w:ilvl w:val="0"/>
          <w:numId w:val="7"/>
        </w:numPr>
        <w:ind w:right="-934"/>
        <w:rPr>
          <w:rFonts w:cstheme="minorHAnsi"/>
        </w:rPr>
      </w:pPr>
      <w:r>
        <w:rPr>
          <w:rFonts w:cstheme="minorHAnsi"/>
        </w:rPr>
        <w:t xml:space="preserve">As we did when running </w:t>
      </w:r>
      <w:r w:rsidR="00B769F6">
        <w:rPr>
          <w:rFonts w:cstheme="minorHAnsi"/>
        </w:rPr>
        <w:t xml:space="preserve">drinks and app in containers locally, we need to get the IP addresses of those containers so that we can let them know to the menu app so that the menu app can reach the others. For doing so, execute </w:t>
      </w:r>
      <w:r w:rsidR="002766E3">
        <w:rPr>
          <w:rFonts w:ascii="Lucida Console" w:hAnsi="Lucida Console" w:cstheme="minorHAnsi"/>
        </w:rPr>
        <w:t>bash g</w:t>
      </w:r>
      <w:r w:rsidR="00B769F6" w:rsidRPr="00B769F6">
        <w:rPr>
          <w:rFonts w:ascii="Lucida Console" w:hAnsi="Lucida Console" w:cstheme="minorHAnsi"/>
        </w:rPr>
        <w:t>et_group_ips.sh</w:t>
      </w:r>
      <w:r w:rsidR="00B769F6">
        <w:rPr>
          <w:rFonts w:cstheme="minorHAnsi"/>
        </w:rPr>
        <w:t xml:space="preserve"> script within the </w:t>
      </w:r>
      <w:r w:rsidR="00B769F6" w:rsidRPr="00B769F6">
        <w:rPr>
          <w:rFonts w:cstheme="minorHAnsi"/>
          <w:i/>
        </w:rPr>
        <w:t>utils</w:t>
      </w:r>
      <w:r w:rsidR="00B769F6">
        <w:rPr>
          <w:rFonts w:cstheme="minorHAnsi"/>
        </w:rPr>
        <w:t xml:space="preserve"> folder</w:t>
      </w:r>
      <w:r w:rsidR="00446125">
        <w:rPr>
          <w:rFonts w:cstheme="minorHAnsi"/>
        </w:rPr>
        <w:br/>
      </w:r>
      <w:r w:rsidR="00446125">
        <w:rPr>
          <w:rFonts w:cstheme="minorHAnsi"/>
        </w:rPr>
        <w:br/>
      </w:r>
      <w:r w:rsidR="00446125">
        <w:rPr>
          <w:rFonts w:cstheme="minorHAnsi"/>
        </w:rPr>
        <w:br/>
      </w:r>
      <w:r w:rsidR="00446125">
        <w:rPr>
          <w:rFonts w:cstheme="minorHAnsi"/>
        </w:rPr>
        <w:br/>
      </w:r>
      <w:r w:rsidR="00446125">
        <w:rPr>
          <w:rFonts w:cstheme="minorHAnsi"/>
        </w:rPr>
        <w:br/>
      </w:r>
      <w:r w:rsidR="00446125">
        <w:rPr>
          <w:rFonts w:cstheme="minorHAnsi"/>
        </w:rPr>
        <w:br/>
      </w:r>
      <w:r w:rsidR="00446125">
        <w:rPr>
          <w:rFonts w:cstheme="minorHAnsi"/>
        </w:rPr>
        <w:br/>
      </w:r>
      <w:r w:rsidR="00446125">
        <w:rPr>
          <w:rFonts w:cstheme="minorHAnsi"/>
        </w:rPr>
        <w:br/>
      </w:r>
      <w:r w:rsidR="00446125">
        <w:rPr>
          <w:rFonts w:cstheme="minorHAnsi"/>
        </w:rPr>
        <w:br/>
      </w:r>
      <w:r w:rsidR="00B769F6">
        <w:rPr>
          <w:rFonts w:cstheme="minorHAnsi"/>
        </w:rPr>
        <w:br/>
      </w:r>
      <w:r w:rsidR="00B769F6">
        <w:rPr>
          <w:rFonts w:cstheme="minorHAnsi"/>
        </w:rPr>
        <w:br/>
      </w:r>
      <w:r w:rsidR="00446125">
        <w:rPr>
          <w:rFonts w:cstheme="minorHAnsi"/>
          <w:noProof/>
          <w:lang w:val="en-GB" w:eastAsia="en-GB"/>
        </w:rPr>
        <w:drawing>
          <wp:anchor distT="0" distB="0" distL="114300" distR="114300" simplePos="0" relativeHeight="251710464" behindDoc="1" locked="0" layoutInCell="1" allowOverlap="1" wp14:anchorId="4AD3D2D2" wp14:editId="44FD2F40">
            <wp:simplePos x="0" y="0"/>
            <wp:positionH relativeFrom="page">
              <wp:align>center</wp:align>
            </wp:positionH>
            <wp:positionV relativeFrom="paragraph">
              <wp:posOffset>878840</wp:posOffset>
            </wp:positionV>
            <wp:extent cx="6159600" cy="1670400"/>
            <wp:effectExtent l="0" t="0" r="0" b="63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1.jpg"/>
                    <pic:cNvPicPr/>
                  </pic:nvPicPr>
                  <pic:blipFill>
                    <a:blip r:embed="rId67">
                      <a:extLst>
                        <a:ext uri="{28A0092B-C50C-407E-A947-70E740481C1C}">
                          <a14:useLocalDpi xmlns:a14="http://schemas.microsoft.com/office/drawing/2010/main" val="0"/>
                        </a:ext>
                      </a:extLst>
                    </a:blip>
                    <a:stretch>
                      <a:fillRect/>
                    </a:stretch>
                  </pic:blipFill>
                  <pic:spPr>
                    <a:xfrm>
                      <a:off x="0" y="0"/>
                      <a:ext cx="6159600" cy="1670400"/>
                    </a:xfrm>
                    <a:prstGeom prst="rect">
                      <a:avLst/>
                    </a:prstGeom>
                  </pic:spPr>
                </pic:pic>
              </a:graphicData>
            </a:graphic>
            <wp14:sizeRelH relativeFrom="page">
              <wp14:pctWidth>0</wp14:pctWidth>
            </wp14:sizeRelH>
            <wp14:sizeRelV relativeFrom="page">
              <wp14:pctHeight>0</wp14:pctHeight>
            </wp14:sizeRelV>
          </wp:anchor>
        </w:drawing>
      </w:r>
      <w:r w:rsidR="00B769F6">
        <w:rPr>
          <w:rFonts w:cstheme="minorHAnsi"/>
        </w:rPr>
        <w:br/>
      </w:r>
    </w:p>
    <w:p w14:paraId="6C079438" w14:textId="4FDB36B2" w:rsidR="00B708A1" w:rsidRPr="00445EEE" w:rsidRDefault="00445EEE" w:rsidP="00445EEE">
      <w:pPr>
        <w:spacing w:line="240" w:lineRule="auto"/>
        <w:rPr>
          <w:rFonts w:asciiTheme="minorHAnsi" w:eastAsiaTheme="minorHAnsi" w:hAnsiTheme="minorHAnsi" w:cstheme="minorHAnsi"/>
        </w:rPr>
      </w:pPr>
      <w:r>
        <w:rPr>
          <w:rFonts w:cstheme="minorHAnsi"/>
        </w:rPr>
        <w:br w:type="page"/>
      </w:r>
    </w:p>
    <w:p w14:paraId="2F077C87" w14:textId="0BB0CAE3" w:rsidR="00B708A1" w:rsidRPr="005962B7" w:rsidRDefault="00445EEE" w:rsidP="00B708A1">
      <w:pPr>
        <w:pStyle w:val="ListParagraph"/>
        <w:numPr>
          <w:ilvl w:val="0"/>
          <w:numId w:val="7"/>
        </w:numPr>
        <w:ind w:right="-934"/>
      </w:pPr>
      <w:r>
        <w:rPr>
          <w:noProof/>
          <w:lang w:val="en-GB" w:eastAsia="en-GB"/>
        </w:rPr>
        <w:lastRenderedPageBreak/>
        <w:drawing>
          <wp:anchor distT="0" distB="0" distL="114300" distR="114300" simplePos="0" relativeHeight="251711488" behindDoc="1" locked="0" layoutInCell="1" allowOverlap="1" wp14:anchorId="59FEC7BB" wp14:editId="68028904">
            <wp:simplePos x="0" y="0"/>
            <wp:positionH relativeFrom="page">
              <wp:align>center</wp:align>
            </wp:positionH>
            <wp:positionV relativeFrom="paragraph">
              <wp:posOffset>1433195</wp:posOffset>
            </wp:positionV>
            <wp:extent cx="6159600" cy="22176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2.jpg"/>
                    <pic:cNvPicPr/>
                  </pic:nvPicPr>
                  <pic:blipFill>
                    <a:blip r:embed="rId68">
                      <a:extLst>
                        <a:ext uri="{28A0092B-C50C-407E-A947-70E740481C1C}">
                          <a14:useLocalDpi xmlns:a14="http://schemas.microsoft.com/office/drawing/2010/main" val="0"/>
                        </a:ext>
                      </a:extLst>
                    </a:blip>
                    <a:stretch>
                      <a:fillRect/>
                    </a:stretch>
                  </pic:blipFill>
                  <pic:spPr>
                    <a:xfrm>
                      <a:off x="0" y="0"/>
                      <a:ext cx="6159600" cy="2217600"/>
                    </a:xfrm>
                    <a:prstGeom prst="rect">
                      <a:avLst/>
                    </a:prstGeom>
                  </pic:spPr>
                </pic:pic>
              </a:graphicData>
            </a:graphic>
            <wp14:sizeRelH relativeFrom="page">
              <wp14:pctWidth>0</wp14:pctWidth>
            </wp14:sizeRelH>
            <wp14:sizeRelV relativeFrom="page">
              <wp14:pctHeight>0</wp14:pctHeight>
            </wp14:sizeRelV>
          </wp:anchor>
        </w:drawing>
      </w:r>
      <w:r w:rsidR="00F5064C">
        <w:rPr>
          <w:rFonts w:cstheme="minorHAnsi"/>
        </w:rPr>
        <w:t xml:space="preserve">Run the menu Docker image in an IBM </w:t>
      </w:r>
      <w:r w:rsidR="002650DF">
        <w:rPr>
          <w:rFonts w:cstheme="minorHAnsi"/>
        </w:rPr>
        <w:t xml:space="preserve">Bluemix </w:t>
      </w:r>
      <w:r w:rsidR="00F5064C">
        <w:rPr>
          <w:rFonts w:cstheme="minorHAnsi"/>
        </w:rPr>
        <w:t>Container group passing the other apps’ IP addresses by running</w:t>
      </w:r>
      <w:r w:rsidR="00F5064C">
        <w:rPr>
          <w:rFonts w:cstheme="minorHAnsi"/>
        </w:rPr>
        <w:br/>
      </w:r>
      <w:r w:rsidR="00F5064C">
        <w:rPr>
          <w:rFonts w:cstheme="minorHAnsi"/>
        </w:rPr>
        <w:br/>
      </w:r>
      <w:r w:rsidR="00F5064C" w:rsidRPr="00445EEE">
        <w:rPr>
          <w:rFonts w:ascii="Lucida Console" w:hAnsi="Lucida Console" w:cstheme="minorHAnsi"/>
          <w:sz w:val="22"/>
          <w:szCs w:val="22"/>
        </w:rPr>
        <w:t xml:space="preserve">$ cf ic group create --name </w:t>
      </w:r>
      <w:r w:rsidR="00F5064C" w:rsidRPr="00445EEE">
        <w:rPr>
          <w:rFonts w:ascii="Lucida Console" w:hAnsi="Lucida Console" w:cstheme="minorHAnsi"/>
          <w:i/>
          <w:sz w:val="22"/>
          <w:szCs w:val="22"/>
        </w:rPr>
        <w:t>&lt;group_name&gt;</w:t>
      </w:r>
      <w:r w:rsidR="00F5064C" w:rsidRPr="00445EEE">
        <w:rPr>
          <w:rFonts w:ascii="Lucida Console" w:hAnsi="Lucida Console" w:cstheme="minorHAnsi"/>
          <w:sz w:val="22"/>
          <w:szCs w:val="22"/>
        </w:rPr>
        <w:t xml:space="preserve"> -p </w:t>
      </w:r>
      <w:r w:rsidR="00F5064C" w:rsidRPr="00445EEE">
        <w:rPr>
          <w:rFonts w:ascii="Lucida Console" w:hAnsi="Lucida Console" w:cstheme="minorHAnsi"/>
          <w:i/>
          <w:sz w:val="22"/>
          <w:szCs w:val="22"/>
        </w:rPr>
        <w:t>&lt;port&gt;</w:t>
      </w:r>
      <w:r w:rsidR="00F5064C" w:rsidRPr="00445EEE">
        <w:rPr>
          <w:rFonts w:ascii="Lucida Console" w:hAnsi="Lucida Console" w:cstheme="minorHAnsi"/>
          <w:sz w:val="22"/>
          <w:szCs w:val="22"/>
        </w:rPr>
        <w:t xml:space="preserve"> --memory</w:t>
      </w:r>
      <w:r w:rsidR="004A3CAE">
        <w:rPr>
          <w:rFonts w:ascii="Lucida Console" w:hAnsi="Lucida Console" w:cstheme="minorHAnsi"/>
          <w:sz w:val="22"/>
          <w:szCs w:val="22"/>
        </w:rPr>
        <w:t xml:space="preserve"> </w:t>
      </w:r>
      <w:r w:rsidR="00F5064C" w:rsidRPr="00445EEE">
        <w:rPr>
          <w:rFonts w:ascii="Lucida Console" w:hAnsi="Lucida Console" w:cstheme="minorHAnsi"/>
          <w:i/>
          <w:sz w:val="22"/>
          <w:szCs w:val="22"/>
        </w:rPr>
        <w:t>&lt;amount_of_memory&gt;</w:t>
      </w:r>
      <w:r w:rsidR="00F5064C" w:rsidRPr="00445EEE">
        <w:rPr>
          <w:rFonts w:ascii="Lucida Console" w:hAnsi="Lucida Console" w:cstheme="minorHAnsi"/>
          <w:sz w:val="22"/>
          <w:szCs w:val="22"/>
        </w:rPr>
        <w:t xml:space="preserve"> --auto --min </w:t>
      </w:r>
      <w:r w:rsidR="00F5064C" w:rsidRPr="00445EEE">
        <w:rPr>
          <w:rFonts w:ascii="Lucida Console" w:hAnsi="Lucida Console" w:cstheme="minorHAnsi"/>
          <w:i/>
          <w:sz w:val="22"/>
          <w:szCs w:val="22"/>
        </w:rPr>
        <w:t>&lt;min_number_instances&gt;</w:t>
      </w:r>
      <w:r w:rsidR="00F5064C" w:rsidRPr="00445EEE">
        <w:rPr>
          <w:rFonts w:ascii="Lucida Console" w:hAnsi="Lucida Console" w:cstheme="minorHAnsi"/>
          <w:sz w:val="22"/>
          <w:szCs w:val="22"/>
        </w:rPr>
        <w:t xml:space="preserve"> --max </w:t>
      </w:r>
      <w:r w:rsidR="00F5064C" w:rsidRPr="00445EEE">
        <w:rPr>
          <w:rFonts w:ascii="Lucida Console" w:hAnsi="Lucida Console" w:cstheme="minorHAnsi"/>
          <w:i/>
          <w:sz w:val="22"/>
          <w:szCs w:val="22"/>
        </w:rPr>
        <w:t>&lt;max_number_instances&gt;</w:t>
      </w:r>
      <w:r w:rsidR="00F5064C" w:rsidRPr="00445EEE">
        <w:rPr>
          <w:rFonts w:ascii="Lucida Console" w:hAnsi="Lucida Console" w:cstheme="minorHAnsi"/>
          <w:sz w:val="22"/>
          <w:szCs w:val="22"/>
        </w:rPr>
        <w:t xml:space="preserve"> --desired </w:t>
      </w:r>
      <w:r w:rsidR="00F5064C" w:rsidRPr="00445EEE">
        <w:rPr>
          <w:rFonts w:ascii="Lucida Console" w:hAnsi="Lucida Console" w:cstheme="minorHAnsi"/>
          <w:i/>
          <w:sz w:val="22"/>
          <w:szCs w:val="22"/>
        </w:rPr>
        <w:t>&lt;desired_number_instances&gt;</w:t>
      </w:r>
      <w:r w:rsidR="00F5064C" w:rsidRPr="00445EEE">
        <w:rPr>
          <w:rFonts w:ascii="Lucida Console" w:hAnsi="Lucida Console" w:cstheme="minorHAnsi"/>
          <w:sz w:val="22"/>
          <w:szCs w:val="22"/>
        </w:rPr>
        <w:t xml:space="preserve"> </w:t>
      </w:r>
      <w:r w:rsidR="00F5064C" w:rsidRPr="00445EEE">
        <w:rPr>
          <w:rFonts w:ascii="Lucida Console" w:hAnsi="Lucida Console"/>
          <w:sz w:val="22"/>
          <w:szCs w:val="22"/>
        </w:rPr>
        <w:t>-e DRINKS_URL=&lt;</w:t>
      </w:r>
      <w:r w:rsidR="00F5064C" w:rsidRPr="005024B2">
        <w:rPr>
          <w:rFonts w:ascii="Lucida Console" w:hAnsi="Lucida Console"/>
          <w:i/>
          <w:sz w:val="22"/>
          <w:szCs w:val="22"/>
        </w:rPr>
        <w:t>drinks_container_IP</w:t>
      </w:r>
      <w:r w:rsidR="00F5064C" w:rsidRPr="00445EEE">
        <w:rPr>
          <w:rFonts w:ascii="Lucida Console" w:hAnsi="Lucida Console"/>
          <w:sz w:val="22"/>
          <w:szCs w:val="22"/>
        </w:rPr>
        <w:t>&gt; -e FOOD_URL=&lt;</w:t>
      </w:r>
      <w:r w:rsidR="00F5064C" w:rsidRPr="005024B2">
        <w:rPr>
          <w:rFonts w:ascii="Lucida Console" w:hAnsi="Lucida Console"/>
          <w:i/>
          <w:sz w:val="22"/>
          <w:szCs w:val="22"/>
        </w:rPr>
        <w:t>food_container_IP</w:t>
      </w:r>
      <w:r w:rsidR="00F5064C" w:rsidRPr="00445EEE">
        <w:rPr>
          <w:rFonts w:ascii="Lucida Console" w:hAnsi="Lucida Console"/>
          <w:sz w:val="22"/>
          <w:szCs w:val="22"/>
        </w:rPr>
        <w:t xml:space="preserve">&gt; </w:t>
      </w:r>
      <w:r w:rsidR="00F5064C" w:rsidRPr="00445EEE">
        <w:rPr>
          <w:rFonts w:ascii="Lucida Console" w:hAnsi="Lucida Console" w:cstheme="minorHAnsi"/>
          <w:i/>
          <w:sz w:val="22"/>
          <w:szCs w:val="22"/>
        </w:rPr>
        <w:t>&lt;docker_image_from_your_private_registry&gt;</w:t>
      </w:r>
      <w:r w:rsidR="00F5064C">
        <w:rPr>
          <w:rFonts w:ascii="Lucida Console" w:hAnsi="Lucida Console" w:cstheme="minorHAnsi"/>
          <w:i/>
        </w:rPr>
        <w:br/>
      </w:r>
      <w:r w:rsidR="00961579">
        <w:br/>
      </w:r>
      <w:r w:rsidR="00F5064C" w:rsidRPr="005962B7">
        <w:br/>
      </w:r>
      <w:r w:rsidR="005962B7">
        <w:br/>
      </w:r>
      <w:r w:rsidR="005962B7">
        <w:br/>
      </w:r>
      <w:r w:rsidR="005962B7">
        <w:br/>
      </w:r>
      <w:r w:rsidR="005962B7">
        <w:br/>
      </w:r>
      <w:r w:rsidR="005962B7">
        <w:br/>
      </w:r>
      <w:r w:rsidR="005962B7">
        <w:br/>
      </w:r>
      <w:r w:rsidR="005962B7">
        <w:br/>
      </w:r>
      <w:r w:rsidR="005962B7">
        <w:br/>
      </w:r>
      <w:r w:rsidR="005962B7">
        <w:br/>
      </w:r>
      <w:r w:rsidR="005962B7">
        <w:br/>
      </w:r>
      <w:r w:rsidR="005962B7">
        <w:br/>
      </w:r>
    </w:p>
    <w:p w14:paraId="607337D9" w14:textId="734D2841" w:rsidR="00B708A1" w:rsidRDefault="00B708A1" w:rsidP="006F5D2C">
      <w:pPr>
        <w:pStyle w:val="ListParagraph"/>
        <w:ind w:left="360" w:right="-934"/>
      </w:pPr>
    </w:p>
    <w:p w14:paraId="7AA64168" w14:textId="6FE8C26D" w:rsidR="005962B7" w:rsidRDefault="00C16B8C" w:rsidP="005962B7">
      <w:pPr>
        <w:pStyle w:val="ListParagraph"/>
        <w:numPr>
          <w:ilvl w:val="0"/>
          <w:numId w:val="7"/>
        </w:numPr>
        <w:ind w:right="-934"/>
      </w:pPr>
      <w:r>
        <w:rPr>
          <w:noProof/>
          <w:lang w:val="en-GB" w:eastAsia="en-GB"/>
        </w:rPr>
        <w:drawing>
          <wp:anchor distT="0" distB="0" distL="114300" distR="114300" simplePos="0" relativeHeight="251712512" behindDoc="1" locked="0" layoutInCell="1" allowOverlap="1" wp14:anchorId="1B89F77A" wp14:editId="3E604E7D">
            <wp:simplePos x="0" y="0"/>
            <wp:positionH relativeFrom="page">
              <wp:align>center</wp:align>
            </wp:positionH>
            <wp:positionV relativeFrom="paragraph">
              <wp:posOffset>638810</wp:posOffset>
            </wp:positionV>
            <wp:extent cx="6159600" cy="939600"/>
            <wp:effectExtent l="0" t="0" r="0" b="6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3.jpg"/>
                    <pic:cNvPicPr/>
                  </pic:nvPicPr>
                  <pic:blipFill>
                    <a:blip r:embed="rId69">
                      <a:extLst>
                        <a:ext uri="{28A0092B-C50C-407E-A947-70E740481C1C}">
                          <a14:useLocalDpi xmlns:a14="http://schemas.microsoft.com/office/drawing/2010/main" val="0"/>
                        </a:ext>
                      </a:extLst>
                    </a:blip>
                    <a:stretch>
                      <a:fillRect/>
                    </a:stretch>
                  </pic:blipFill>
                  <pic:spPr>
                    <a:xfrm>
                      <a:off x="0" y="0"/>
                      <a:ext cx="6159600" cy="939600"/>
                    </a:xfrm>
                    <a:prstGeom prst="rect">
                      <a:avLst/>
                    </a:prstGeom>
                  </pic:spPr>
                </pic:pic>
              </a:graphicData>
            </a:graphic>
            <wp14:sizeRelH relativeFrom="page">
              <wp14:pctWidth>0</wp14:pctWidth>
            </wp14:sizeRelH>
            <wp14:sizeRelV relativeFrom="page">
              <wp14:pctHeight>0</wp14:pctHeight>
            </wp14:sizeRelV>
          </wp:anchor>
        </w:drawing>
      </w:r>
      <w:r w:rsidR="005962B7">
        <w:t>Check the three container groups have been created by executing</w:t>
      </w:r>
      <w:r w:rsidR="005962B7">
        <w:br/>
      </w:r>
      <w:r w:rsidR="005962B7">
        <w:br/>
      </w:r>
      <w:r w:rsidR="005962B7" w:rsidRPr="00F06917">
        <w:rPr>
          <w:rFonts w:ascii="Lucida Console" w:hAnsi="Lucida Console"/>
          <w:sz w:val="22"/>
          <w:szCs w:val="22"/>
        </w:rPr>
        <w:t>$ cf ic group list</w:t>
      </w:r>
      <w:r>
        <w:br/>
      </w:r>
      <w:r w:rsidR="005962B7">
        <w:br/>
      </w:r>
      <w:r w:rsidR="005962B7">
        <w:br/>
      </w:r>
      <w:r w:rsidR="005962B7">
        <w:br/>
      </w:r>
      <w:r w:rsidR="005962B7">
        <w:br/>
      </w:r>
      <w:r w:rsidR="005962B7">
        <w:br/>
      </w:r>
    </w:p>
    <w:p w14:paraId="3472A3BC" w14:textId="60081398" w:rsidR="005962B7" w:rsidRDefault="005962B7" w:rsidP="005962B7">
      <w:pPr>
        <w:ind w:right="-934"/>
      </w:pPr>
    </w:p>
    <w:p w14:paraId="473E2962" w14:textId="0372283F" w:rsidR="005962B7" w:rsidRDefault="00FD171C" w:rsidP="005962B7">
      <w:pPr>
        <w:pStyle w:val="ListParagraph"/>
        <w:numPr>
          <w:ilvl w:val="0"/>
          <w:numId w:val="7"/>
        </w:numPr>
        <w:ind w:right="-934"/>
      </w:pPr>
      <w:r>
        <w:rPr>
          <w:noProof/>
          <w:lang w:val="en-GB" w:eastAsia="en-GB"/>
        </w:rPr>
        <w:drawing>
          <wp:anchor distT="0" distB="0" distL="114300" distR="114300" simplePos="0" relativeHeight="251713536" behindDoc="1" locked="0" layoutInCell="1" allowOverlap="1" wp14:anchorId="241800E1" wp14:editId="6026E795">
            <wp:simplePos x="0" y="0"/>
            <wp:positionH relativeFrom="page">
              <wp:align>center</wp:align>
            </wp:positionH>
            <wp:positionV relativeFrom="paragraph">
              <wp:posOffset>619125</wp:posOffset>
            </wp:positionV>
            <wp:extent cx="6159600" cy="759600"/>
            <wp:effectExtent l="0" t="0" r="0" b="254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4.jpg"/>
                    <pic:cNvPicPr/>
                  </pic:nvPicPr>
                  <pic:blipFill>
                    <a:blip r:embed="rId70">
                      <a:extLst>
                        <a:ext uri="{28A0092B-C50C-407E-A947-70E740481C1C}">
                          <a14:useLocalDpi xmlns:a14="http://schemas.microsoft.com/office/drawing/2010/main" val="0"/>
                        </a:ext>
                      </a:extLst>
                    </a:blip>
                    <a:stretch>
                      <a:fillRect/>
                    </a:stretch>
                  </pic:blipFill>
                  <pic:spPr>
                    <a:xfrm>
                      <a:off x="0" y="0"/>
                      <a:ext cx="6159600" cy="759600"/>
                    </a:xfrm>
                    <a:prstGeom prst="rect">
                      <a:avLst/>
                    </a:prstGeom>
                  </pic:spPr>
                </pic:pic>
              </a:graphicData>
            </a:graphic>
            <wp14:sizeRelH relativeFrom="page">
              <wp14:pctWidth>0</wp14:pctWidth>
            </wp14:sizeRelH>
            <wp14:sizeRelV relativeFrom="page">
              <wp14:pctHeight>0</wp14:pctHeight>
            </wp14:sizeRelV>
          </wp:anchor>
        </w:drawing>
      </w:r>
      <w:r w:rsidR="005962B7">
        <w:t>Check three containers have been created by executing</w:t>
      </w:r>
      <w:r w:rsidR="005962B7">
        <w:br/>
      </w:r>
      <w:r w:rsidR="005962B7">
        <w:br/>
      </w:r>
      <w:r w:rsidR="005962B7" w:rsidRPr="00DA0196">
        <w:rPr>
          <w:rFonts w:ascii="Lucida Console" w:hAnsi="Lucida Console"/>
          <w:sz w:val="22"/>
          <w:szCs w:val="22"/>
        </w:rPr>
        <w:t>$ cf ic ps</w:t>
      </w:r>
      <w:r w:rsidR="005962B7">
        <w:br/>
      </w:r>
      <w:r w:rsidR="005962B7">
        <w:br/>
      </w:r>
      <w:r w:rsidR="005962B7">
        <w:br/>
      </w:r>
      <w:r>
        <w:br/>
      </w:r>
      <w:r>
        <w:br/>
      </w:r>
    </w:p>
    <w:p w14:paraId="26653B4C" w14:textId="6FE24E6C" w:rsidR="005962B7" w:rsidRDefault="005962B7" w:rsidP="005962B7">
      <w:pPr>
        <w:ind w:right="-934"/>
      </w:pPr>
    </w:p>
    <w:p w14:paraId="4A59FFC4" w14:textId="77777777" w:rsidR="00961579" w:rsidRDefault="00961579">
      <w:pPr>
        <w:spacing w:line="240" w:lineRule="auto"/>
        <w:rPr>
          <w:rFonts w:asciiTheme="minorHAnsi" w:eastAsiaTheme="minorHAnsi" w:hAnsiTheme="minorHAnsi" w:cstheme="minorBidi"/>
        </w:rPr>
      </w:pPr>
      <w:r>
        <w:br w:type="page"/>
      </w:r>
    </w:p>
    <w:p w14:paraId="3A47D3BF" w14:textId="78400057" w:rsidR="005962B7" w:rsidRDefault="00B30C29" w:rsidP="005962B7">
      <w:pPr>
        <w:pStyle w:val="ListParagraph"/>
        <w:numPr>
          <w:ilvl w:val="0"/>
          <w:numId w:val="7"/>
        </w:numPr>
        <w:ind w:right="-934"/>
      </w:pPr>
      <w:r>
        <w:rPr>
          <w:noProof/>
          <w:lang w:val="en-GB" w:eastAsia="en-GB"/>
        </w:rPr>
        <w:lastRenderedPageBreak/>
        <w:drawing>
          <wp:anchor distT="0" distB="0" distL="114300" distR="114300" simplePos="0" relativeHeight="251714560" behindDoc="1" locked="0" layoutInCell="1" allowOverlap="1" wp14:anchorId="49442A3A" wp14:editId="481D620D">
            <wp:simplePos x="0" y="0"/>
            <wp:positionH relativeFrom="page">
              <wp:align>center</wp:align>
            </wp:positionH>
            <wp:positionV relativeFrom="paragraph">
              <wp:posOffset>1314450</wp:posOffset>
            </wp:positionV>
            <wp:extent cx="6159600" cy="13212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5.jpg"/>
                    <pic:cNvPicPr/>
                  </pic:nvPicPr>
                  <pic:blipFill>
                    <a:blip r:embed="rId71">
                      <a:extLst>
                        <a:ext uri="{28A0092B-C50C-407E-A947-70E740481C1C}">
                          <a14:useLocalDpi xmlns:a14="http://schemas.microsoft.com/office/drawing/2010/main" val="0"/>
                        </a:ext>
                      </a:extLst>
                    </a:blip>
                    <a:stretch>
                      <a:fillRect/>
                    </a:stretch>
                  </pic:blipFill>
                  <pic:spPr>
                    <a:xfrm>
                      <a:off x="0" y="0"/>
                      <a:ext cx="6159600" cy="1321200"/>
                    </a:xfrm>
                    <a:prstGeom prst="rect">
                      <a:avLst/>
                    </a:prstGeom>
                  </pic:spPr>
                </pic:pic>
              </a:graphicData>
            </a:graphic>
            <wp14:sizeRelH relativeFrom="page">
              <wp14:pctWidth>0</wp14:pctWidth>
            </wp14:sizeRelH>
            <wp14:sizeRelV relativeFrom="page">
              <wp14:pctHeight>0</wp14:pctHeight>
            </wp14:sizeRelV>
          </wp:anchor>
        </w:drawing>
      </w:r>
      <w:r w:rsidR="00FD171C">
        <w:t>Create a Public route to access the menu from outside of Bluemix</w:t>
      </w:r>
      <w:r w:rsidR="00FD171C">
        <w:br/>
      </w:r>
      <w:r w:rsidR="00FD171C">
        <w:br/>
      </w:r>
      <w:r w:rsidR="00FD171C" w:rsidRPr="005E77BB">
        <w:rPr>
          <w:rFonts w:ascii="Lucida Console" w:hAnsi="Lucida Console"/>
          <w:sz w:val="22"/>
          <w:szCs w:val="22"/>
        </w:rPr>
        <w:t xml:space="preserve">$ cf create-route </w:t>
      </w:r>
      <w:r w:rsidR="00FD171C" w:rsidRPr="005E77BB">
        <w:rPr>
          <w:rFonts w:ascii="Lucida Console" w:hAnsi="Lucida Console"/>
          <w:i/>
          <w:sz w:val="22"/>
          <w:szCs w:val="22"/>
        </w:rPr>
        <w:t>&lt;Bluemix_space&gt; &lt;Bluemix_domain&gt;</w:t>
      </w:r>
      <w:r w:rsidR="00FD171C" w:rsidRPr="005E77BB">
        <w:rPr>
          <w:rFonts w:ascii="Lucida Console" w:hAnsi="Lucida Console"/>
          <w:sz w:val="22"/>
          <w:szCs w:val="22"/>
        </w:rPr>
        <w:t xml:space="preserve"> -n </w:t>
      </w:r>
      <w:r w:rsidR="00FD171C" w:rsidRPr="005E77BB">
        <w:rPr>
          <w:rFonts w:ascii="Lucida Console" w:hAnsi="Lucida Console"/>
          <w:i/>
          <w:sz w:val="22"/>
          <w:szCs w:val="22"/>
        </w:rPr>
        <w:t>&lt;hostname&gt;</w:t>
      </w:r>
      <w:r w:rsidR="00FD171C" w:rsidRPr="00FD171C">
        <w:rPr>
          <w:rFonts w:ascii="Lucida Console" w:hAnsi="Lucida Console"/>
        </w:rPr>
        <w:br/>
      </w:r>
      <w:r w:rsidR="00FD171C">
        <w:br/>
      </w:r>
      <w:r w:rsidR="00FD171C" w:rsidRPr="00FD171C">
        <w:rPr>
          <w:color w:val="FF0000"/>
          <w:sz w:val="22"/>
          <w:szCs w:val="22"/>
        </w:rPr>
        <w:t>Important:</w:t>
      </w:r>
      <w:r w:rsidR="00FD171C" w:rsidRPr="00FD171C">
        <w:rPr>
          <w:sz w:val="22"/>
          <w:szCs w:val="22"/>
        </w:rPr>
        <w:t xml:space="preserve"> </w:t>
      </w:r>
      <w:r w:rsidR="00FD171C" w:rsidRPr="00FD171C">
        <w:rPr>
          <w:i/>
          <w:sz w:val="22"/>
          <w:szCs w:val="22"/>
        </w:rPr>
        <w:t>hostname must be unique among all hostnames in the Bluemix public domain where your app is deployed. Hence, it is recommended to use some unique word in your hostname such as your surname.</w:t>
      </w:r>
      <w:r w:rsidR="00FD171C" w:rsidRPr="00FD171C">
        <w:rPr>
          <w:i/>
        </w:rPr>
        <w:br/>
      </w:r>
      <w:r w:rsidR="00FD171C">
        <w:br/>
      </w:r>
      <w:r w:rsidR="00FD171C">
        <w:br/>
      </w:r>
      <w:r w:rsidR="00FD171C">
        <w:br/>
      </w:r>
      <w:r w:rsidR="00FD171C">
        <w:br/>
      </w:r>
      <w:r w:rsidR="00FD171C">
        <w:br/>
      </w:r>
      <w:r w:rsidR="00FD171C">
        <w:br/>
      </w:r>
    </w:p>
    <w:p w14:paraId="4FBF9920" w14:textId="328CAAF9" w:rsidR="005962B7" w:rsidRDefault="005962B7" w:rsidP="005962B7">
      <w:pPr>
        <w:ind w:right="-934"/>
      </w:pPr>
    </w:p>
    <w:p w14:paraId="2E166B34" w14:textId="61D15B4F" w:rsidR="007C0B7F" w:rsidRDefault="007C0B7F" w:rsidP="007C0B7F">
      <w:pPr>
        <w:pStyle w:val="ListParagraph"/>
        <w:ind w:left="360" w:right="-934"/>
      </w:pPr>
      <w:r>
        <w:br/>
      </w:r>
    </w:p>
    <w:p w14:paraId="6C51BFD0" w14:textId="45CC5BA3" w:rsidR="005962B7" w:rsidRDefault="00824864" w:rsidP="005962B7">
      <w:pPr>
        <w:pStyle w:val="ListParagraph"/>
        <w:numPr>
          <w:ilvl w:val="0"/>
          <w:numId w:val="7"/>
        </w:numPr>
        <w:ind w:right="-934"/>
      </w:pPr>
      <w:r>
        <w:rPr>
          <w:noProof/>
          <w:lang w:val="en-GB" w:eastAsia="en-GB"/>
        </w:rPr>
        <w:drawing>
          <wp:anchor distT="0" distB="0" distL="114300" distR="114300" simplePos="0" relativeHeight="251715584" behindDoc="1" locked="0" layoutInCell="1" allowOverlap="1" wp14:anchorId="5873C74F" wp14:editId="5652DA24">
            <wp:simplePos x="0" y="0"/>
            <wp:positionH relativeFrom="page">
              <wp:align>center</wp:align>
            </wp:positionH>
            <wp:positionV relativeFrom="paragraph">
              <wp:posOffset>859790</wp:posOffset>
            </wp:positionV>
            <wp:extent cx="6159600" cy="752400"/>
            <wp:effectExtent l="0" t="0" r="0" b="1016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6.jpg"/>
                    <pic:cNvPicPr/>
                  </pic:nvPicPr>
                  <pic:blipFill>
                    <a:blip r:embed="rId72">
                      <a:extLst>
                        <a:ext uri="{28A0092B-C50C-407E-A947-70E740481C1C}">
                          <a14:useLocalDpi xmlns:a14="http://schemas.microsoft.com/office/drawing/2010/main" val="0"/>
                        </a:ext>
                      </a:extLst>
                    </a:blip>
                    <a:stretch>
                      <a:fillRect/>
                    </a:stretch>
                  </pic:blipFill>
                  <pic:spPr>
                    <a:xfrm>
                      <a:off x="0" y="0"/>
                      <a:ext cx="6159600" cy="752400"/>
                    </a:xfrm>
                    <a:prstGeom prst="rect">
                      <a:avLst/>
                    </a:prstGeom>
                  </pic:spPr>
                </pic:pic>
              </a:graphicData>
            </a:graphic>
            <wp14:sizeRelH relativeFrom="page">
              <wp14:pctWidth>0</wp14:pctWidth>
            </wp14:sizeRelH>
            <wp14:sizeRelV relativeFrom="page">
              <wp14:pctHeight>0</wp14:pctHeight>
            </wp14:sizeRelV>
          </wp:anchor>
        </w:drawing>
      </w:r>
      <w:r w:rsidR="00E338A5">
        <w:t>Map that public route to the menu container group create in step 7 above</w:t>
      </w:r>
      <w:r w:rsidR="00E338A5">
        <w:br/>
      </w:r>
      <w:r w:rsidR="00E338A5">
        <w:br/>
      </w:r>
      <w:r w:rsidR="00E338A5" w:rsidRPr="003B42B7">
        <w:rPr>
          <w:rFonts w:ascii="Lucida Console" w:hAnsi="Lucida Console"/>
          <w:sz w:val="22"/>
          <w:szCs w:val="22"/>
        </w:rPr>
        <w:t xml:space="preserve">$ cf ic route map –n </w:t>
      </w:r>
      <w:r w:rsidR="00E338A5" w:rsidRPr="003B42B7">
        <w:rPr>
          <w:rFonts w:ascii="Lucida Console" w:hAnsi="Lucida Console"/>
          <w:i/>
          <w:sz w:val="22"/>
          <w:szCs w:val="22"/>
        </w:rPr>
        <w:t>&lt;hostname&gt;</w:t>
      </w:r>
      <w:r w:rsidR="00E338A5" w:rsidRPr="003B42B7">
        <w:rPr>
          <w:rFonts w:ascii="Lucida Console" w:hAnsi="Lucida Console"/>
          <w:sz w:val="22"/>
          <w:szCs w:val="22"/>
        </w:rPr>
        <w:t xml:space="preserve"> -d </w:t>
      </w:r>
      <w:r w:rsidR="00E338A5" w:rsidRPr="003B42B7">
        <w:rPr>
          <w:rFonts w:ascii="Lucida Console" w:hAnsi="Lucida Console"/>
          <w:i/>
          <w:sz w:val="22"/>
          <w:szCs w:val="22"/>
        </w:rPr>
        <w:t>&lt;Bluemix_domain&gt; &lt;container_group_name&gt;</w:t>
      </w:r>
      <w:r w:rsidR="00E338A5" w:rsidRPr="00E338A5">
        <w:rPr>
          <w:rFonts w:ascii="Lucida Console" w:hAnsi="Lucida Console"/>
        </w:rPr>
        <w:br/>
      </w:r>
      <w:r w:rsidR="00E338A5">
        <w:t xml:space="preserve"> </w:t>
      </w:r>
      <w:r w:rsidR="003B42B7">
        <w:br/>
      </w:r>
      <w:r w:rsidR="003B42B7">
        <w:br/>
      </w:r>
      <w:r w:rsidR="003B42B7">
        <w:br/>
      </w:r>
      <w:r w:rsidR="003B42B7">
        <w:br/>
      </w:r>
    </w:p>
    <w:p w14:paraId="32BF36DD" w14:textId="37A8DB1D" w:rsidR="00FD171C" w:rsidRDefault="007C0B7F" w:rsidP="00FD171C">
      <w:pPr>
        <w:ind w:right="-934"/>
      </w:pPr>
      <w:r>
        <w:br/>
      </w:r>
    </w:p>
    <w:p w14:paraId="77E49861" w14:textId="4A1CD55E" w:rsidR="007C0B7F" w:rsidRDefault="00824864" w:rsidP="007C0B7F">
      <w:pPr>
        <w:pStyle w:val="ListParagraph"/>
        <w:numPr>
          <w:ilvl w:val="0"/>
          <w:numId w:val="7"/>
        </w:numPr>
        <w:ind w:right="-934"/>
      </w:pPr>
      <w:r>
        <w:rPr>
          <w:noProof/>
          <w:lang w:val="en-GB" w:eastAsia="en-GB"/>
        </w:rPr>
        <w:drawing>
          <wp:anchor distT="0" distB="0" distL="114300" distR="114300" simplePos="0" relativeHeight="251716608" behindDoc="1" locked="0" layoutInCell="1" allowOverlap="1" wp14:anchorId="7C22AD92" wp14:editId="717166DA">
            <wp:simplePos x="0" y="0"/>
            <wp:positionH relativeFrom="page">
              <wp:align>center</wp:align>
            </wp:positionH>
            <wp:positionV relativeFrom="paragraph">
              <wp:posOffset>702945</wp:posOffset>
            </wp:positionV>
            <wp:extent cx="4716000" cy="2934000"/>
            <wp:effectExtent l="0" t="0" r="889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7.jpg"/>
                    <pic:cNvPicPr/>
                  </pic:nvPicPr>
                  <pic:blipFill>
                    <a:blip r:embed="rId73">
                      <a:extLst>
                        <a:ext uri="{28A0092B-C50C-407E-A947-70E740481C1C}">
                          <a14:useLocalDpi xmlns:a14="http://schemas.microsoft.com/office/drawing/2010/main" val="0"/>
                        </a:ext>
                      </a:extLst>
                    </a:blip>
                    <a:stretch>
                      <a:fillRect/>
                    </a:stretch>
                  </pic:blipFill>
                  <pic:spPr>
                    <a:xfrm>
                      <a:off x="0" y="0"/>
                      <a:ext cx="4716000" cy="2934000"/>
                    </a:xfrm>
                    <a:prstGeom prst="rect">
                      <a:avLst/>
                    </a:prstGeom>
                  </pic:spPr>
                </pic:pic>
              </a:graphicData>
            </a:graphic>
            <wp14:sizeRelH relativeFrom="page">
              <wp14:pctWidth>0</wp14:pctWidth>
            </wp14:sizeRelH>
            <wp14:sizeRelV relativeFrom="page">
              <wp14:pctHeight>0</wp14:pctHeight>
            </wp14:sizeRelV>
          </wp:anchor>
        </w:drawing>
      </w:r>
      <w:r w:rsidR="00887FB8">
        <w:t>Check the dockerized/containerized 2017 IBM InterConnect menu application on the Bluemix public cloud is working by pointing your browser to</w:t>
      </w:r>
      <w:r w:rsidR="00887FB8" w:rsidRPr="00887FB8">
        <w:t xml:space="preserve"> the mapped route specified above</w:t>
      </w:r>
      <w:r w:rsidR="007C0B7F">
        <w:br/>
      </w:r>
      <w:r w:rsidR="00887FB8">
        <w:br/>
      </w:r>
    </w:p>
    <w:p w14:paraId="667C502E" w14:textId="5C1D19F9" w:rsidR="007C0B7F" w:rsidRPr="007C0B7F" w:rsidRDefault="007C0B7F" w:rsidP="007C0B7F">
      <w:pPr>
        <w:spacing w:line="240" w:lineRule="auto"/>
        <w:rPr>
          <w:rFonts w:asciiTheme="minorHAnsi" w:eastAsiaTheme="minorHAnsi" w:hAnsiTheme="minorHAnsi" w:cstheme="minorBidi"/>
        </w:rPr>
      </w:pPr>
      <w:r>
        <w:br w:type="page"/>
      </w:r>
    </w:p>
    <w:p w14:paraId="5EEE1BCA" w14:textId="51878720" w:rsidR="00923293" w:rsidRDefault="007C0B7F" w:rsidP="00923293">
      <w:pPr>
        <w:pStyle w:val="ListParagraph"/>
        <w:numPr>
          <w:ilvl w:val="0"/>
          <w:numId w:val="7"/>
        </w:numPr>
        <w:ind w:right="-934"/>
      </w:pPr>
      <w:r>
        <w:rPr>
          <w:noProof/>
          <w:lang w:val="en-GB" w:eastAsia="en-GB"/>
        </w:rPr>
        <w:lastRenderedPageBreak/>
        <w:drawing>
          <wp:anchor distT="0" distB="0" distL="114300" distR="114300" simplePos="0" relativeHeight="251717632" behindDoc="1" locked="0" layoutInCell="1" allowOverlap="1" wp14:anchorId="6DCC9DC7" wp14:editId="007E1134">
            <wp:simplePos x="0" y="0"/>
            <wp:positionH relativeFrom="page">
              <wp:align>center</wp:align>
            </wp:positionH>
            <wp:positionV relativeFrom="paragraph">
              <wp:posOffset>511175</wp:posOffset>
            </wp:positionV>
            <wp:extent cx="6159600" cy="2689200"/>
            <wp:effectExtent l="0" t="0" r="0" b="381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8.jpg"/>
                    <pic:cNvPicPr/>
                  </pic:nvPicPr>
                  <pic:blipFill>
                    <a:blip r:embed="rId74">
                      <a:extLst>
                        <a:ext uri="{28A0092B-C50C-407E-A947-70E740481C1C}">
                          <a14:useLocalDpi xmlns:a14="http://schemas.microsoft.com/office/drawing/2010/main" val="0"/>
                        </a:ext>
                      </a:extLst>
                    </a:blip>
                    <a:stretch>
                      <a:fillRect/>
                    </a:stretch>
                  </pic:blipFill>
                  <pic:spPr>
                    <a:xfrm>
                      <a:off x="0" y="0"/>
                      <a:ext cx="6159600" cy="2689200"/>
                    </a:xfrm>
                    <a:prstGeom prst="rect">
                      <a:avLst/>
                    </a:prstGeom>
                  </pic:spPr>
                </pic:pic>
              </a:graphicData>
            </a:graphic>
            <wp14:sizeRelH relativeFrom="page">
              <wp14:pctWidth>0</wp14:pctWidth>
            </wp14:sizeRelH>
            <wp14:sizeRelV relativeFrom="page">
              <wp14:pctHeight>0</wp14:pctHeight>
            </wp14:sizeRelV>
          </wp:anchor>
        </w:drawing>
      </w:r>
      <w:r>
        <w:t xml:space="preserve"> Delete all created container groups and public routes in preparation for next sections of this lab by executing the </w:t>
      </w:r>
      <w:r w:rsidRPr="007C0B7F">
        <w:rPr>
          <w:rFonts w:ascii="Lucida Console" w:hAnsi="Lucida Console"/>
        </w:rPr>
        <w:t>delete_all.sh</w:t>
      </w:r>
      <w:r>
        <w:t xml:space="preserve"> script in the </w:t>
      </w:r>
      <w:r w:rsidRPr="00FB0EA5">
        <w:rPr>
          <w:i/>
        </w:rPr>
        <w:t>utils</w:t>
      </w:r>
      <w:r>
        <w:t xml:space="preserve"> folder</w:t>
      </w:r>
      <w:r w:rsidR="00887FB8">
        <w:br/>
      </w:r>
      <w:r w:rsidR="00887FB8">
        <w:br/>
      </w:r>
      <w:r w:rsidR="00887FB8">
        <w:br/>
      </w:r>
      <w:r w:rsidR="00887FB8">
        <w:br/>
      </w:r>
      <w:r w:rsidR="00887FB8">
        <w:br/>
      </w:r>
      <w:r w:rsidR="00887FB8">
        <w:br/>
      </w:r>
      <w:r w:rsidR="00887FB8">
        <w:br/>
      </w:r>
      <w:r w:rsidR="00887FB8">
        <w:br/>
      </w:r>
      <w:r w:rsidR="00887FB8">
        <w:br/>
      </w:r>
      <w:r w:rsidR="00180650">
        <w:br/>
      </w:r>
      <w:r w:rsidR="00180650">
        <w:br/>
      </w:r>
      <w:r w:rsidR="00180650">
        <w:br/>
      </w:r>
      <w:r w:rsidR="00180650">
        <w:br/>
      </w:r>
      <w:r w:rsidR="00180650">
        <w:br/>
      </w:r>
      <w:r w:rsidR="00180650">
        <w:br/>
      </w:r>
      <w:r w:rsidR="00180650">
        <w:br/>
      </w:r>
      <w:r w:rsidR="00180650">
        <w:br/>
      </w:r>
      <w:r w:rsidR="00180650">
        <w:br/>
      </w:r>
    </w:p>
    <w:p w14:paraId="5757AA18" w14:textId="77777777" w:rsidR="00923293" w:rsidRDefault="00923293">
      <w:pPr>
        <w:spacing w:line="240" w:lineRule="auto"/>
        <w:rPr>
          <w:rFonts w:asciiTheme="minorHAnsi" w:eastAsiaTheme="minorHAnsi" w:hAnsiTheme="minorHAnsi" w:cstheme="minorBidi"/>
        </w:rPr>
      </w:pPr>
      <w:r>
        <w:br w:type="page"/>
      </w:r>
    </w:p>
    <w:p w14:paraId="2F197768" w14:textId="2C83E77F" w:rsidR="00D85517" w:rsidRPr="00345B89" w:rsidRDefault="00122E70" w:rsidP="00CF0EC5">
      <w:pPr>
        <w:pStyle w:val="Heading1"/>
        <w:ind w:right="-934"/>
        <w:jc w:val="both"/>
      </w:pPr>
      <w:bookmarkStart w:id="7" w:name="_Toc477595014"/>
      <w:r>
        <w:lastRenderedPageBreak/>
        <w:t>IBM</w:t>
      </w:r>
      <w:r w:rsidR="004F3157">
        <w:t xml:space="preserve"> Bluemix</w:t>
      </w:r>
      <w:r>
        <w:t xml:space="preserve"> </w:t>
      </w:r>
      <w:r w:rsidR="00044704">
        <w:t>Continuous Delivery</w:t>
      </w:r>
      <w:r w:rsidR="004F3157">
        <w:t xml:space="preserve"> Service</w:t>
      </w:r>
      <w:bookmarkEnd w:id="7"/>
    </w:p>
    <w:p w14:paraId="6917D241" w14:textId="77777777" w:rsidR="00935112" w:rsidRDefault="00935112" w:rsidP="00935112">
      <w:pPr>
        <w:ind w:right="-934"/>
        <w:jc w:val="both"/>
      </w:pPr>
    </w:p>
    <w:p w14:paraId="2FC0DA7E" w14:textId="23AD10EE" w:rsidR="004A4C10" w:rsidRDefault="004A4C10" w:rsidP="00935112">
      <w:pPr>
        <w:ind w:right="-934"/>
        <w:jc w:val="both"/>
      </w:pPr>
      <w:r w:rsidRPr="004A4C10">
        <w:t>Use Continuous Delivery to automate builds, unit tests, deployments, and more. Edit and push code through the rich web based IDE. Create toolchains to enable tool integrations that support your development, deployment, and operation tasks.</w:t>
      </w:r>
    </w:p>
    <w:p w14:paraId="148AE6B9" w14:textId="77777777" w:rsidR="004A4C10" w:rsidRDefault="004A4C10" w:rsidP="00935112">
      <w:pPr>
        <w:ind w:right="-934"/>
        <w:jc w:val="both"/>
      </w:pPr>
    </w:p>
    <w:p w14:paraId="1AA85420" w14:textId="2CA5AFB6" w:rsidR="00935112" w:rsidRPr="00935112" w:rsidRDefault="00935112" w:rsidP="00935112">
      <w:pPr>
        <w:ind w:right="-934"/>
        <w:jc w:val="both"/>
      </w:pPr>
      <w:r w:rsidRPr="00935112">
        <w:t xml:space="preserve">A </w:t>
      </w:r>
      <w:hyperlink r:id="rId75" w:history="1">
        <w:r w:rsidRPr="00935112">
          <w:rPr>
            <w:rStyle w:val="Hyperlink"/>
          </w:rPr>
          <w:t>toolchain</w:t>
        </w:r>
      </w:hyperlink>
      <w:r w:rsidRPr="00935112">
        <w:t xml:space="preserve"> is a set of tool integrations that support development, deployment, and operations tasks. The collective power of a toolchain is greater than the sum of its individual tool integrations.</w:t>
      </w:r>
    </w:p>
    <w:p w14:paraId="3CE0B20A" w14:textId="77777777" w:rsidR="00D85517" w:rsidRDefault="00D85517" w:rsidP="00CF0EC5">
      <w:pPr>
        <w:ind w:right="-934"/>
        <w:jc w:val="both"/>
      </w:pPr>
    </w:p>
    <w:p w14:paraId="780BB928" w14:textId="77777777" w:rsidR="00935112" w:rsidRDefault="00935112" w:rsidP="00CF0EC5">
      <w:pPr>
        <w:ind w:right="-934"/>
        <w:jc w:val="both"/>
      </w:pPr>
    </w:p>
    <w:p w14:paraId="74CB1E4D" w14:textId="212E8AB4" w:rsidR="00935112" w:rsidRDefault="00935112" w:rsidP="00CF0EC5">
      <w:pPr>
        <w:ind w:right="-934"/>
        <w:jc w:val="both"/>
      </w:pPr>
      <w:r>
        <w:t>Tools</w:t>
      </w:r>
    </w:p>
    <w:p w14:paraId="2F566A08" w14:textId="77777777" w:rsidR="00935112" w:rsidRDefault="00935112" w:rsidP="00CF0EC5">
      <w:pPr>
        <w:ind w:right="-934"/>
        <w:jc w:val="both"/>
      </w:pPr>
    </w:p>
    <w:p w14:paraId="118BCE0C" w14:textId="57C0AC70" w:rsidR="00935112" w:rsidRDefault="00935112" w:rsidP="00935112">
      <w:pPr>
        <w:pStyle w:val="ListParagraph"/>
        <w:numPr>
          <w:ilvl w:val="0"/>
          <w:numId w:val="9"/>
        </w:numPr>
        <w:ind w:right="-934"/>
        <w:jc w:val="both"/>
      </w:pPr>
      <w:r>
        <w:t>GitHub – GitHub makes it easy to manage source code and revision history, and to track bugs, feature requests and tasks in hosted Git repositories.</w:t>
      </w:r>
    </w:p>
    <w:p w14:paraId="27328262" w14:textId="07BA8FBE" w:rsidR="00935112" w:rsidRDefault="00935112" w:rsidP="00935112">
      <w:pPr>
        <w:pStyle w:val="ListParagraph"/>
        <w:numPr>
          <w:ilvl w:val="0"/>
          <w:numId w:val="9"/>
        </w:numPr>
        <w:ind w:right="-934"/>
        <w:jc w:val="both"/>
      </w:pPr>
      <w:r>
        <w:t>Delivery Pipeline – Continuously build and deploy. The Delivery Pipeline provides automated, continuous delivery to the IBM Bluemix cloud.</w:t>
      </w:r>
    </w:p>
    <w:p w14:paraId="56C3B548" w14:textId="77777777" w:rsidR="00935112" w:rsidRDefault="00935112" w:rsidP="00935112">
      <w:pPr>
        <w:ind w:right="-934"/>
        <w:jc w:val="both"/>
      </w:pPr>
    </w:p>
    <w:p w14:paraId="65E14A46" w14:textId="677EF4F7" w:rsidR="00935112" w:rsidRDefault="00935112" w:rsidP="00935112">
      <w:pPr>
        <w:ind w:right="-934"/>
        <w:jc w:val="both"/>
      </w:pPr>
      <w:r>
        <w:t>In</w:t>
      </w:r>
      <w:r w:rsidR="00C8439D">
        <w:t xml:space="preserve"> this section, we will create a toolchain using the</w:t>
      </w:r>
      <w:r>
        <w:t xml:space="preserve"> IBM </w:t>
      </w:r>
      <w:r w:rsidR="00C8439D">
        <w:t xml:space="preserve">Bluemix </w:t>
      </w:r>
      <w:r w:rsidR="008F076E">
        <w:t>Continuous Delivery</w:t>
      </w:r>
      <w:r w:rsidR="00C8439D">
        <w:t xml:space="preserve"> Service</w:t>
      </w:r>
      <w:r>
        <w:t xml:space="preserve"> to automate the build and deployment to the IBM Bluemix public cloud of the 2017 InterConnect menu app. We will go through the creation and configuration of the GitHub and Delivery Pipeline tools </w:t>
      </w:r>
      <w:r w:rsidR="008F076E">
        <w:t xml:space="preserve">for each of </w:t>
      </w:r>
      <w:r w:rsidR="00714A8D">
        <w:t>the three Java apps within our t</w:t>
      </w:r>
      <w:r w:rsidR="008F076E">
        <w:t>oolchain.</w:t>
      </w:r>
    </w:p>
    <w:p w14:paraId="526BB424" w14:textId="77777777" w:rsidR="00935112" w:rsidRDefault="00935112">
      <w:pPr>
        <w:spacing w:line="240" w:lineRule="auto"/>
      </w:pPr>
      <w:r>
        <w:br w:type="page"/>
      </w:r>
    </w:p>
    <w:p w14:paraId="28F880E5" w14:textId="60759C0B" w:rsidR="002E6104" w:rsidRDefault="002E6104" w:rsidP="002E6104">
      <w:pPr>
        <w:pStyle w:val="ListParagraph"/>
        <w:ind w:left="360" w:right="-934"/>
      </w:pPr>
      <w:r>
        <w:lastRenderedPageBreak/>
        <w:br/>
      </w:r>
    </w:p>
    <w:p w14:paraId="576A9AF9" w14:textId="04BF55D4" w:rsidR="003A37CC" w:rsidRDefault="003A37CC" w:rsidP="00FB1ADC">
      <w:pPr>
        <w:pStyle w:val="ListParagraph"/>
        <w:numPr>
          <w:ilvl w:val="0"/>
          <w:numId w:val="10"/>
        </w:numPr>
        <w:ind w:right="-934"/>
      </w:pPr>
      <w:r>
        <w:t>Create a</w:t>
      </w:r>
      <w:r w:rsidR="003F1D3A">
        <w:t xml:space="preserve"> t</w:t>
      </w:r>
      <w:r>
        <w:t xml:space="preserve">oolchain </w:t>
      </w:r>
      <w:r w:rsidR="003F1D3A">
        <w:t>from the IBM Bluemix Continuous Delivery S</w:t>
      </w:r>
      <w:r>
        <w:t>ervice</w:t>
      </w:r>
    </w:p>
    <w:p w14:paraId="01B71E47" w14:textId="381754DF" w:rsidR="00935112" w:rsidRDefault="00592860" w:rsidP="003A37CC">
      <w:pPr>
        <w:pStyle w:val="ListParagraph"/>
        <w:numPr>
          <w:ilvl w:val="1"/>
          <w:numId w:val="10"/>
        </w:numPr>
        <w:ind w:right="-934"/>
      </w:pPr>
      <w:r>
        <w:t>Open your Bluemix console in your web browser</w:t>
      </w:r>
      <w:r>
        <w:br/>
      </w:r>
      <w:r w:rsidR="00FB1ADC">
        <w:br/>
      </w:r>
      <w:r w:rsidR="00FB1ADC">
        <w:br/>
      </w:r>
      <w:r w:rsidR="00FB1ADC">
        <w:br/>
      </w:r>
      <w:r w:rsidR="00FB1ADC">
        <w:br/>
      </w:r>
      <w:r w:rsidR="00FB1ADC">
        <w:br/>
      </w:r>
      <w:r w:rsidR="00FB1ADC">
        <w:br/>
      </w:r>
      <w:r w:rsidR="00FB1ADC">
        <w:br/>
      </w:r>
      <w:r w:rsidR="00FB1ADC">
        <w:br/>
      </w:r>
      <w:r w:rsidR="00FB1ADC">
        <w:br/>
      </w:r>
      <w:r w:rsidR="00FB1ADC">
        <w:br/>
      </w:r>
      <w:r w:rsidR="00FB1ADC">
        <w:br/>
      </w:r>
      <w:r w:rsidR="00FB1ADC">
        <w:br/>
      </w:r>
      <w:r>
        <w:br/>
      </w:r>
      <w:r w:rsidR="00FB1ADC">
        <w:rPr>
          <w:noProof/>
          <w:lang w:val="en-GB" w:eastAsia="en-GB"/>
        </w:rPr>
        <w:drawing>
          <wp:anchor distT="0" distB="0" distL="114300" distR="114300" simplePos="0" relativeHeight="251718656" behindDoc="1" locked="0" layoutInCell="1" allowOverlap="1" wp14:anchorId="2E2AB8D3" wp14:editId="4E9D475F">
            <wp:simplePos x="0" y="0"/>
            <wp:positionH relativeFrom="page">
              <wp:align>center</wp:align>
            </wp:positionH>
            <wp:positionV relativeFrom="paragraph">
              <wp:posOffset>351790</wp:posOffset>
            </wp:positionV>
            <wp:extent cx="6159600" cy="2203200"/>
            <wp:effectExtent l="0" t="0" r="0"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9.jpg"/>
                    <pic:cNvPicPr/>
                  </pic:nvPicPr>
                  <pic:blipFill>
                    <a:blip r:embed="rId76">
                      <a:extLst>
                        <a:ext uri="{28A0092B-C50C-407E-A947-70E740481C1C}">
                          <a14:useLocalDpi xmlns:a14="http://schemas.microsoft.com/office/drawing/2010/main" val="0"/>
                        </a:ext>
                      </a:extLst>
                    </a:blip>
                    <a:stretch>
                      <a:fillRect/>
                    </a:stretch>
                  </pic:blipFill>
                  <pic:spPr>
                    <a:xfrm>
                      <a:off x="0" y="0"/>
                      <a:ext cx="6159600" cy="2203200"/>
                    </a:xfrm>
                    <a:prstGeom prst="rect">
                      <a:avLst/>
                    </a:prstGeom>
                  </pic:spPr>
                </pic:pic>
              </a:graphicData>
            </a:graphic>
            <wp14:sizeRelH relativeFrom="page">
              <wp14:pctWidth>0</wp14:pctWidth>
            </wp14:sizeRelH>
            <wp14:sizeRelV relativeFrom="page">
              <wp14:pctHeight>0</wp14:pctHeight>
            </wp14:sizeRelV>
          </wp:anchor>
        </w:drawing>
      </w:r>
      <w:r>
        <w:br/>
      </w:r>
    </w:p>
    <w:p w14:paraId="0D720407" w14:textId="77777777" w:rsidR="002E6104" w:rsidRDefault="002E6104" w:rsidP="002E6104">
      <w:pPr>
        <w:pStyle w:val="ListParagraph"/>
        <w:numPr>
          <w:ilvl w:val="1"/>
          <w:numId w:val="10"/>
        </w:numPr>
        <w:ind w:right="-934"/>
      </w:pPr>
      <w:r>
        <w:t>Open the left hand side menu</w:t>
      </w:r>
      <w:r>
        <w:br/>
      </w:r>
      <w:r>
        <w:br/>
      </w:r>
      <w:r>
        <w:br/>
      </w:r>
      <w:r>
        <w:br/>
      </w:r>
      <w:r>
        <w:br/>
      </w:r>
      <w:r>
        <w:br/>
      </w:r>
      <w:r>
        <w:br/>
      </w:r>
      <w:r>
        <w:br/>
      </w:r>
      <w:r>
        <w:br/>
      </w:r>
      <w:r>
        <w:br/>
      </w:r>
      <w:r>
        <w:br/>
      </w:r>
      <w:r>
        <w:br/>
      </w:r>
      <w:r>
        <w:br/>
      </w:r>
      <w:r>
        <w:br/>
      </w:r>
      <w:r>
        <w:br/>
      </w:r>
      <w:r>
        <w:br/>
      </w:r>
      <w:r>
        <w:br/>
      </w:r>
      <w:r>
        <w:rPr>
          <w:noProof/>
          <w:lang w:val="en-GB" w:eastAsia="en-GB"/>
        </w:rPr>
        <w:drawing>
          <wp:anchor distT="0" distB="0" distL="114300" distR="114300" simplePos="0" relativeHeight="251719680" behindDoc="1" locked="0" layoutInCell="1" allowOverlap="1" wp14:anchorId="7BA2F184" wp14:editId="69D6C037">
            <wp:simplePos x="0" y="0"/>
            <wp:positionH relativeFrom="page">
              <wp:align>center</wp:align>
            </wp:positionH>
            <wp:positionV relativeFrom="paragraph">
              <wp:posOffset>349250</wp:posOffset>
            </wp:positionV>
            <wp:extent cx="3207600" cy="31248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0.jpg"/>
                    <pic:cNvPicPr/>
                  </pic:nvPicPr>
                  <pic:blipFill>
                    <a:blip r:embed="rId77">
                      <a:extLst>
                        <a:ext uri="{28A0092B-C50C-407E-A947-70E740481C1C}">
                          <a14:useLocalDpi xmlns:a14="http://schemas.microsoft.com/office/drawing/2010/main" val="0"/>
                        </a:ext>
                      </a:extLst>
                    </a:blip>
                    <a:stretch>
                      <a:fillRect/>
                    </a:stretch>
                  </pic:blipFill>
                  <pic:spPr>
                    <a:xfrm>
                      <a:off x="0" y="0"/>
                      <a:ext cx="3207600" cy="3124800"/>
                    </a:xfrm>
                    <a:prstGeom prst="rect">
                      <a:avLst/>
                    </a:prstGeom>
                  </pic:spPr>
                </pic:pic>
              </a:graphicData>
            </a:graphic>
            <wp14:sizeRelH relativeFrom="page">
              <wp14:pctWidth>0</wp14:pctWidth>
            </wp14:sizeRelH>
            <wp14:sizeRelV relativeFrom="page">
              <wp14:pctHeight>0</wp14:pctHeight>
            </wp14:sizeRelV>
          </wp:anchor>
        </w:drawing>
      </w:r>
      <w:r>
        <w:br/>
      </w:r>
    </w:p>
    <w:p w14:paraId="1C287CB0" w14:textId="32E510D7" w:rsidR="00592860" w:rsidRPr="002E6104" w:rsidRDefault="002E6104" w:rsidP="002E6104">
      <w:pPr>
        <w:spacing w:line="240" w:lineRule="auto"/>
        <w:rPr>
          <w:rFonts w:asciiTheme="minorHAnsi" w:eastAsiaTheme="minorHAnsi" w:hAnsiTheme="minorHAnsi" w:cstheme="minorBidi"/>
        </w:rPr>
      </w:pPr>
      <w:r>
        <w:br w:type="page"/>
      </w:r>
    </w:p>
    <w:p w14:paraId="2456C65E" w14:textId="4FE55233" w:rsidR="002E6104" w:rsidRDefault="002E6104" w:rsidP="002E6104">
      <w:pPr>
        <w:pStyle w:val="ListParagraph"/>
        <w:numPr>
          <w:ilvl w:val="1"/>
          <w:numId w:val="10"/>
        </w:numPr>
        <w:ind w:right="-934"/>
      </w:pPr>
      <w:r>
        <w:lastRenderedPageBreak/>
        <w:t xml:space="preserve">Click on </w:t>
      </w:r>
      <w:r w:rsidRPr="00FA6EC5">
        <w:rPr>
          <w:i/>
        </w:rPr>
        <w:t>Services</w:t>
      </w:r>
      <w:r>
        <w:t xml:space="preserve"> and then on the </w:t>
      </w:r>
      <w:r w:rsidRPr="00FA6EC5">
        <w:rPr>
          <w:i/>
        </w:rPr>
        <w:t>DevOps</w:t>
      </w:r>
      <w:r>
        <w:t xml:space="preserve"> subsection of it</w: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lang w:val="en-GB" w:eastAsia="en-GB"/>
        </w:rPr>
        <w:drawing>
          <wp:anchor distT="0" distB="0" distL="114300" distR="114300" simplePos="0" relativeHeight="251720704" behindDoc="1" locked="0" layoutInCell="1" allowOverlap="1" wp14:anchorId="0AB5F898" wp14:editId="79509AC3">
            <wp:simplePos x="0" y="0"/>
            <wp:positionH relativeFrom="page">
              <wp:align>center</wp:align>
            </wp:positionH>
            <wp:positionV relativeFrom="paragraph">
              <wp:posOffset>351790</wp:posOffset>
            </wp:positionV>
            <wp:extent cx="4899600" cy="7246800"/>
            <wp:effectExtent l="0" t="0" r="317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jpg"/>
                    <pic:cNvPicPr/>
                  </pic:nvPicPr>
                  <pic:blipFill>
                    <a:blip r:embed="rId78">
                      <a:extLst>
                        <a:ext uri="{28A0092B-C50C-407E-A947-70E740481C1C}">
                          <a14:useLocalDpi xmlns:a14="http://schemas.microsoft.com/office/drawing/2010/main" val="0"/>
                        </a:ext>
                      </a:extLst>
                    </a:blip>
                    <a:stretch>
                      <a:fillRect/>
                    </a:stretch>
                  </pic:blipFill>
                  <pic:spPr>
                    <a:xfrm>
                      <a:off x="0" y="0"/>
                      <a:ext cx="4899600" cy="7246800"/>
                    </a:xfrm>
                    <a:prstGeom prst="rect">
                      <a:avLst/>
                    </a:prstGeom>
                  </pic:spPr>
                </pic:pic>
              </a:graphicData>
            </a:graphic>
            <wp14:sizeRelH relativeFrom="page">
              <wp14:pctWidth>0</wp14:pctWidth>
            </wp14:sizeRelH>
            <wp14:sizeRelV relativeFrom="page">
              <wp14:pctHeight>0</wp14:pctHeight>
            </wp14:sizeRelV>
          </wp:anchor>
        </w:drawing>
      </w:r>
      <w:r>
        <w:br/>
      </w:r>
      <w:r>
        <w:br/>
      </w:r>
      <w:r>
        <w:br/>
      </w:r>
    </w:p>
    <w:p w14:paraId="16FBAB3F" w14:textId="376E8FB3" w:rsidR="002E6104" w:rsidRPr="002E6104" w:rsidRDefault="002E6104" w:rsidP="002E6104">
      <w:pPr>
        <w:spacing w:line="240" w:lineRule="auto"/>
        <w:rPr>
          <w:rFonts w:asciiTheme="minorHAnsi" w:eastAsiaTheme="minorHAnsi" w:hAnsiTheme="minorHAnsi" w:cstheme="minorBidi"/>
        </w:rPr>
      </w:pPr>
      <w:r>
        <w:br w:type="page"/>
      </w:r>
    </w:p>
    <w:p w14:paraId="3004C603" w14:textId="44B1B1A6" w:rsidR="002E6104" w:rsidRDefault="002E6104" w:rsidP="002E6104">
      <w:pPr>
        <w:pStyle w:val="ListParagraph"/>
        <w:numPr>
          <w:ilvl w:val="1"/>
          <w:numId w:val="10"/>
        </w:numPr>
        <w:ind w:right="-934"/>
      </w:pPr>
      <w:r>
        <w:lastRenderedPageBreak/>
        <w:t xml:space="preserve">Click on </w:t>
      </w:r>
      <w:r w:rsidRPr="00FA6EC5">
        <w:rPr>
          <w:i/>
        </w:rPr>
        <w:t>Create a Toolchain</w:t>
      </w:r>
      <w:r>
        <w:br/>
      </w:r>
      <w:r>
        <w:br/>
      </w:r>
      <w:r>
        <w:rPr>
          <w:noProof/>
          <w:lang w:val="en-GB" w:eastAsia="en-GB"/>
        </w:rPr>
        <w:drawing>
          <wp:anchor distT="0" distB="0" distL="114300" distR="114300" simplePos="0" relativeHeight="251721728" behindDoc="1" locked="0" layoutInCell="1" allowOverlap="1" wp14:anchorId="36DF16E2" wp14:editId="66A1D92E">
            <wp:simplePos x="0" y="0"/>
            <wp:positionH relativeFrom="page">
              <wp:align>center</wp:align>
            </wp:positionH>
            <wp:positionV relativeFrom="paragraph">
              <wp:posOffset>351790</wp:posOffset>
            </wp:positionV>
            <wp:extent cx="4431600" cy="35172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2.jpg"/>
                    <pic:cNvPicPr/>
                  </pic:nvPicPr>
                  <pic:blipFill>
                    <a:blip r:embed="rId79">
                      <a:extLst>
                        <a:ext uri="{28A0092B-C50C-407E-A947-70E740481C1C}">
                          <a14:useLocalDpi xmlns:a14="http://schemas.microsoft.com/office/drawing/2010/main" val="0"/>
                        </a:ext>
                      </a:extLst>
                    </a:blip>
                    <a:stretch>
                      <a:fillRect/>
                    </a:stretch>
                  </pic:blipFill>
                  <pic:spPr>
                    <a:xfrm>
                      <a:off x="0" y="0"/>
                      <a:ext cx="4431600" cy="35172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p>
    <w:p w14:paraId="76B11F2B" w14:textId="126B132B" w:rsidR="002E6104" w:rsidRDefault="005E409C" w:rsidP="002E6104">
      <w:pPr>
        <w:pStyle w:val="ListParagraph"/>
        <w:numPr>
          <w:ilvl w:val="1"/>
          <w:numId w:val="10"/>
        </w:numPr>
        <w:ind w:right="-934"/>
      </w:pPr>
      <w:r>
        <w:rPr>
          <w:noProof/>
          <w:lang w:val="en-GB" w:eastAsia="en-GB"/>
        </w:rPr>
        <w:drawing>
          <wp:anchor distT="0" distB="0" distL="114300" distR="114300" simplePos="0" relativeHeight="251722752" behindDoc="1" locked="0" layoutInCell="1" allowOverlap="1" wp14:anchorId="4DF5E221" wp14:editId="6A43ABB4">
            <wp:simplePos x="0" y="0"/>
            <wp:positionH relativeFrom="page">
              <wp:align>center</wp:align>
            </wp:positionH>
            <wp:positionV relativeFrom="paragraph">
              <wp:posOffset>367665</wp:posOffset>
            </wp:positionV>
            <wp:extent cx="5439600" cy="389880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3.jpg"/>
                    <pic:cNvPicPr/>
                  </pic:nvPicPr>
                  <pic:blipFill>
                    <a:blip r:embed="rId80">
                      <a:extLst>
                        <a:ext uri="{28A0092B-C50C-407E-A947-70E740481C1C}">
                          <a14:useLocalDpi xmlns:a14="http://schemas.microsoft.com/office/drawing/2010/main" val="0"/>
                        </a:ext>
                      </a:extLst>
                    </a:blip>
                    <a:stretch>
                      <a:fillRect/>
                    </a:stretch>
                  </pic:blipFill>
                  <pic:spPr>
                    <a:xfrm>
                      <a:off x="0" y="0"/>
                      <a:ext cx="5439600" cy="3898800"/>
                    </a:xfrm>
                    <a:prstGeom prst="rect">
                      <a:avLst/>
                    </a:prstGeom>
                  </pic:spPr>
                </pic:pic>
              </a:graphicData>
            </a:graphic>
            <wp14:sizeRelH relativeFrom="page">
              <wp14:pctWidth>0</wp14:pctWidth>
            </wp14:sizeRelH>
            <wp14:sizeRelV relativeFrom="page">
              <wp14:pctHeight>0</wp14:pctHeight>
            </wp14:sizeRelV>
          </wp:anchor>
        </w:drawing>
      </w:r>
      <w:r w:rsidR="00FA6EC5">
        <w:t xml:space="preserve">Click on </w:t>
      </w:r>
      <w:r w:rsidR="00FA6EC5" w:rsidRPr="00FA6EC5">
        <w:rPr>
          <w:i/>
        </w:rPr>
        <w:t>Build your own t</w:t>
      </w:r>
      <w:r w:rsidR="00404E8B" w:rsidRPr="00FA6EC5">
        <w:rPr>
          <w:i/>
        </w:rPr>
        <w:t>oolchain</w:t>
      </w:r>
      <w:r w:rsidR="00404E8B">
        <w:br/>
      </w:r>
      <w:r w:rsidR="00404E8B">
        <w:br/>
      </w:r>
      <w:r>
        <w:br/>
      </w:r>
      <w:r>
        <w:br/>
      </w:r>
      <w:r>
        <w:br/>
      </w:r>
      <w:r>
        <w:br/>
      </w:r>
      <w:r>
        <w:br/>
      </w:r>
      <w:r>
        <w:br/>
      </w:r>
      <w:r>
        <w:br/>
      </w:r>
      <w:r>
        <w:br/>
      </w:r>
      <w:r>
        <w:br/>
      </w:r>
      <w:r>
        <w:br/>
      </w:r>
      <w:r w:rsidR="00404E8B">
        <w:br/>
      </w:r>
      <w:r w:rsidR="00404E8B">
        <w:br/>
      </w:r>
      <w:r w:rsidR="00404E8B">
        <w:br/>
      </w:r>
      <w:r w:rsidR="00404E8B">
        <w:br/>
      </w:r>
      <w:r w:rsidR="00404E8B">
        <w:br/>
      </w:r>
      <w:r w:rsidR="00404E8B">
        <w:br/>
      </w:r>
      <w:r w:rsidR="00404E8B">
        <w:br/>
      </w:r>
      <w:r w:rsidR="00404E8B">
        <w:br/>
      </w:r>
      <w:r w:rsidR="00404E8B">
        <w:br/>
      </w:r>
      <w:r w:rsidR="00404E8B">
        <w:br/>
      </w:r>
      <w:r w:rsidR="00404E8B">
        <w:br/>
      </w:r>
    </w:p>
    <w:p w14:paraId="278BA616" w14:textId="0A83605A" w:rsidR="002E6104" w:rsidRDefault="00FA6EC5" w:rsidP="002E6104">
      <w:pPr>
        <w:pStyle w:val="ListParagraph"/>
        <w:numPr>
          <w:ilvl w:val="1"/>
          <w:numId w:val="10"/>
        </w:numPr>
        <w:ind w:right="-934"/>
      </w:pPr>
      <w:r>
        <w:lastRenderedPageBreak/>
        <w:t xml:space="preserve">Make sure you select your organization, give an appropriate name to your toolchain and click on </w:t>
      </w:r>
      <w:r w:rsidRPr="00FA6EC5">
        <w:rPr>
          <w:i/>
        </w:rPr>
        <w:t>Create</w:t>
      </w:r>
      <w:r>
        <w:br/>
      </w:r>
      <w:r>
        <w:br/>
      </w:r>
      <w:r>
        <w:rPr>
          <w:noProof/>
          <w:lang w:val="en-GB" w:eastAsia="en-GB"/>
        </w:rPr>
        <w:drawing>
          <wp:anchor distT="0" distB="0" distL="114300" distR="114300" simplePos="0" relativeHeight="251723776" behindDoc="1" locked="0" layoutInCell="1" allowOverlap="1" wp14:anchorId="7EC91478" wp14:editId="3F33C73C">
            <wp:simplePos x="0" y="0"/>
            <wp:positionH relativeFrom="page">
              <wp:align>center</wp:align>
            </wp:positionH>
            <wp:positionV relativeFrom="paragraph">
              <wp:posOffset>524510</wp:posOffset>
            </wp:positionV>
            <wp:extent cx="6087600" cy="3348000"/>
            <wp:effectExtent l="0" t="0" r="8890" b="508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4.jpg"/>
                    <pic:cNvPicPr/>
                  </pic:nvPicPr>
                  <pic:blipFill>
                    <a:blip r:embed="rId81">
                      <a:extLst>
                        <a:ext uri="{28A0092B-C50C-407E-A947-70E740481C1C}">
                          <a14:useLocalDpi xmlns:a14="http://schemas.microsoft.com/office/drawing/2010/main" val="0"/>
                        </a:ext>
                      </a:extLst>
                    </a:blip>
                    <a:stretch>
                      <a:fillRect/>
                    </a:stretch>
                  </pic:blipFill>
                  <pic:spPr>
                    <a:xfrm>
                      <a:off x="0" y="0"/>
                      <a:ext cx="6087600" cy="33480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p>
    <w:p w14:paraId="6CE9418F" w14:textId="1B275E84" w:rsidR="002E6104" w:rsidRDefault="00A11BA8" w:rsidP="00A11BA8">
      <w:pPr>
        <w:ind w:right="-934"/>
      </w:pPr>
      <w:r>
        <w:t>Now that we have our toolchain, we need to create a GitHub and Delivery pipeline for each of the three m</w:t>
      </w:r>
      <w:r w:rsidRPr="005C0819">
        <w:rPr>
          <w:rFonts w:asciiTheme="minorHAnsi" w:hAnsiTheme="minorHAnsi" w:cstheme="minorHAnsi"/>
        </w:rPr>
        <w:t>icroservice</w:t>
      </w:r>
      <w:r>
        <w:t>s and configure them appropriately.</w:t>
      </w:r>
    </w:p>
    <w:p w14:paraId="7E5AF524" w14:textId="10E2397D" w:rsidR="00A11BA8" w:rsidRDefault="00A11BA8" w:rsidP="00A11BA8">
      <w:pPr>
        <w:ind w:right="-934"/>
      </w:pPr>
    </w:p>
    <w:p w14:paraId="4A058534" w14:textId="0B0314BB" w:rsidR="00592860" w:rsidRDefault="00A11BA8" w:rsidP="00FB1ADC">
      <w:pPr>
        <w:pStyle w:val="ListParagraph"/>
        <w:numPr>
          <w:ilvl w:val="0"/>
          <w:numId w:val="10"/>
        </w:numPr>
        <w:ind w:right="-934"/>
      </w:pPr>
      <w:r>
        <w:t>Create a GitHub tool for each of the three microservices</w:t>
      </w:r>
    </w:p>
    <w:p w14:paraId="5BAB1B18" w14:textId="21CA2B51" w:rsidR="00A11BA8" w:rsidRDefault="00A11BA8" w:rsidP="00A11BA8">
      <w:pPr>
        <w:pStyle w:val="ListParagraph"/>
        <w:numPr>
          <w:ilvl w:val="1"/>
          <w:numId w:val="10"/>
        </w:numPr>
        <w:ind w:right="-934"/>
      </w:pPr>
      <w:r>
        <w:rPr>
          <w:noProof/>
          <w:lang w:val="en-GB" w:eastAsia="en-GB"/>
        </w:rPr>
        <w:drawing>
          <wp:anchor distT="0" distB="0" distL="114300" distR="114300" simplePos="0" relativeHeight="251724800" behindDoc="1" locked="0" layoutInCell="1" allowOverlap="1" wp14:anchorId="2E68397B" wp14:editId="2B9D90E5">
            <wp:simplePos x="0" y="0"/>
            <wp:positionH relativeFrom="page">
              <wp:align>center</wp:align>
            </wp:positionH>
            <wp:positionV relativeFrom="paragraph">
              <wp:posOffset>349885</wp:posOffset>
            </wp:positionV>
            <wp:extent cx="4143600" cy="33120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5.jpg"/>
                    <pic:cNvPicPr/>
                  </pic:nvPicPr>
                  <pic:blipFill>
                    <a:blip r:embed="rId82">
                      <a:extLst>
                        <a:ext uri="{28A0092B-C50C-407E-A947-70E740481C1C}">
                          <a14:useLocalDpi xmlns:a14="http://schemas.microsoft.com/office/drawing/2010/main" val="0"/>
                        </a:ext>
                      </a:extLst>
                    </a:blip>
                    <a:stretch>
                      <a:fillRect/>
                    </a:stretch>
                  </pic:blipFill>
                  <pic:spPr>
                    <a:xfrm>
                      <a:off x="0" y="0"/>
                      <a:ext cx="4143600" cy="3312000"/>
                    </a:xfrm>
                    <a:prstGeom prst="rect">
                      <a:avLst/>
                    </a:prstGeom>
                  </pic:spPr>
                </pic:pic>
              </a:graphicData>
            </a:graphic>
            <wp14:sizeRelH relativeFrom="page">
              <wp14:pctWidth>0</wp14:pctWidth>
            </wp14:sizeRelH>
            <wp14:sizeRelV relativeFrom="page">
              <wp14:pctHeight>0</wp14:pctHeight>
            </wp14:sizeRelV>
          </wp:anchor>
        </w:drawing>
      </w:r>
      <w:r>
        <w:t xml:space="preserve">Click on </w:t>
      </w:r>
      <w:r w:rsidRPr="00A11BA8">
        <w:rPr>
          <w:i/>
        </w:rPr>
        <w:t>Add a Tool</w:t>
      </w:r>
      <w:r>
        <w:br/>
      </w:r>
      <w:r>
        <w:br/>
      </w:r>
      <w:r>
        <w:br/>
      </w:r>
      <w:r>
        <w:br/>
      </w:r>
      <w:r>
        <w:br/>
      </w:r>
      <w:r>
        <w:br/>
      </w:r>
      <w:r>
        <w:br/>
      </w:r>
      <w:r>
        <w:br/>
      </w:r>
      <w:r>
        <w:br/>
      </w:r>
      <w:r>
        <w:br/>
      </w:r>
      <w:r>
        <w:br/>
      </w:r>
      <w:r>
        <w:br/>
      </w:r>
      <w:r>
        <w:br/>
      </w:r>
      <w:r>
        <w:br/>
      </w:r>
      <w:r>
        <w:br/>
      </w:r>
      <w:r>
        <w:br/>
      </w:r>
      <w:r>
        <w:br/>
      </w:r>
      <w:r>
        <w:br/>
      </w:r>
      <w:r>
        <w:br/>
      </w:r>
    </w:p>
    <w:p w14:paraId="2F113649" w14:textId="77FD9319" w:rsidR="00592860" w:rsidRDefault="00A618B7" w:rsidP="00A11BA8">
      <w:pPr>
        <w:pStyle w:val="ListParagraph"/>
        <w:numPr>
          <w:ilvl w:val="1"/>
          <w:numId w:val="10"/>
        </w:numPr>
        <w:ind w:right="-934"/>
      </w:pPr>
      <w:r>
        <w:lastRenderedPageBreak/>
        <w:t>Search for GitHub and click on it</w:t>
      </w:r>
      <w:r>
        <w:br/>
      </w:r>
      <w:r>
        <w:br/>
      </w:r>
      <w:r>
        <w:rPr>
          <w:noProof/>
          <w:lang w:val="en-GB" w:eastAsia="en-GB"/>
        </w:rPr>
        <w:drawing>
          <wp:anchor distT="0" distB="0" distL="114300" distR="114300" simplePos="0" relativeHeight="251725824" behindDoc="1" locked="0" layoutInCell="1" allowOverlap="1" wp14:anchorId="3AB0F898" wp14:editId="4EBE18E5">
            <wp:simplePos x="0" y="0"/>
            <wp:positionH relativeFrom="page">
              <wp:align>center</wp:align>
            </wp:positionH>
            <wp:positionV relativeFrom="paragraph">
              <wp:posOffset>351790</wp:posOffset>
            </wp:positionV>
            <wp:extent cx="5259600" cy="3171600"/>
            <wp:effectExtent l="0" t="0" r="0" b="381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6.jpg"/>
                    <pic:cNvPicPr/>
                  </pic:nvPicPr>
                  <pic:blipFill>
                    <a:blip r:embed="rId83">
                      <a:extLst>
                        <a:ext uri="{28A0092B-C50C-407E-A947-70E740481C1C}">
                          <a14:useLocalDpi xmlns:a14="http://schemas.microsoft.com/office/drawing/2010/main" val="0"/>
                        </a:ext>
                      </a:extLst>
                    </a:blip>
                    <a:stretch>
                      <a:fillRect/>
                    </a:stretch>
                  </pic:blipFill>
                  <pic:spPr>
                    <a:xfrm>
                      <a:off x="0" y="0"/>
                      <a:ext cx="5259600" cy="31716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p>
    <w:p w14:paraId="63EC98F7" w14:textId="1502FA36" w:rsidR="00A11BA8" w:rsidRDefault="004E65D1" w:rsidP="00A11BA8">
      <w:pPr>
        <w:pStyle w:val="ListParagraph"/>
        <w:numPr>
          <w:ilvl w:val="1"/>
          <w:numId w:val="10"/>
        </w:numPr>
        <w:ind w:right="-934"/>
      </w:pPr>
      <w:r>
        <w:rPr>
          <w:noProof/>
          <w:lang w:val="en-GB" w:eastAsia="en-GB"/>
        </w:rPr>
        <w:drawing>
          <wp:anchor distT="0" distB="0" distL="114300" distR="114300" simplePos="0" relativeHeight="251726848" behindDoc="1" locked="0" layoutInCell="1" allowOverlap="1" wp14:anchorId="5CB0DF91" wp14:editId="145AD4FE">
            <wp:simplePos x="0" y="0"/>
            <wp:positionH relativeFrom="page">
              <wp:align>center</wp:align>
            </wp:positionH>
            <wp:positionV relativeFrom="paragraph">
              <wp:posOffset>494030</wp:posOffset>
            </wp:positionV>
            <wp:extent cx="5259600" cy="32328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7.jpg"/>
                    <pic:cNvPicPr/>
                  </pic:nvPicPr>
                  <pic:blipFill>
                    <a:blip r:embed="rId84">
                      <a:extLst>
                        <a:ext uri="{28A0092B-C50C-407E-A947-70E740481C1C}">
                          <a14:useLocalDpi xmlns:a14="http://schemas.microsoft.com/office/drawing/2010/main" val="0"/>
                        </a:ext>
                      </a:extLst>
                    </a:blip>
                    <a:stretch>
                      <a:fillRect/>
                    </a:stretch>
                  </pic:blipFill>
                  <pic:spPr>
                    <a:xfrm>
                      <a:off x="0" y="0"/>
                      <a:ext cx="5259600" cy="3232800"/>
                    </a:xfrm>
                    <a:prstGeom prst="rect">
                      <a:avLst/>
                    </a:prstGeom>
                  </pic:spPr>
                </pic:pic>
              </a:graphicData>
            </a:graphic>
            <wp14:sizeRelH relativeFrom="page">
              <wp14:pctWidth>0</wp14:pctWidth>
            </wp14:sizeRelH>
            <wp14:sizeRelV relativeFrom="page">
              <wp14:pctHeight>0</wp14:pctHeight>
            </wp14:sizeRelV>
          </wp:anchor>
        </w:drawing>
      </w:r>
      <w:r w:rsidR="003F1D3A">
        <w:t>You need to a</w:t>
      </w:r>
      <w:r w:rsidR="00A618B7">
        <w:t xml:space="preserve">uthorize </w:t>
      </w:r>
      <w:r w:rsidR="003F1D3A">
        <w:t>your t</w:t>
      </w:r>
      <w:r w:rsidR="00A618B7">
        <w:t>oolchain</w:t>
      </w:r>
      <w:r w:rsidR="003F1D3A">
        <w:t>’</w:t>
      </w:r>
      <w:r>
        <w:t>s</w:t>
      </w:r>
      <w:r w:rsidR="00A618B7">
        <w:t xml:space="preserve"> access to your GitHub account</w:t>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r w:rsidR="00A618B7">
        <w:br/>
      </w:r>
    </w:p>
    <w:p w14:paraId="06B53412" w14:textId="16C64852" w:rsidR="00A11BA8" w:rsidRPr="0023424A" w:rsidRDefault="0023424A" w:rsidP="00A11BA8">
      <w:pPr>
        <w:pStyle w:val="ListParagraph"/>
        <w:numPr>
          <w:ilvl w:val="1"/>
          <w:numId w:val="10"/>
        </w:numPr>
        <w:ind w:right="-934"/>
      </w:pPr>
      <w:r>
        <w:lastRenderedPageBreak/>
        <w:t xml:space="preserve">Enter your GitHub credentials and click on </w:t>
      </w:r>
      <w:r w:rsidRPr="0023424A">
        <w:rPr>
          <w:i/>
        </w:rPr>
        <w:t>Authorize application</w:t>
      </w:r>
      <w:r>
        <w:rPr>
          <w:i/>
        </w:rPr>
        <w:br/>
      </w:r>
      <w:r w:rsidRPr="0023424A">
        <w:br/>
      </w:r>
      <w:r>
        <w:rPr>
          <w:noProof/>
          <w:lang w:val="en-GB" w:eastAsia="en-GB"/>
        </w:rPr>
        <w:drawing>
          <wp:anchor distT="0" distB="0" distL="114300" distR="114300" simplePos="0" relativeHeight="251727872" behindDoc="1" locked="0" layoutInCell="1" allowOverlap="1" wp14:anchorId="28F28C5E" wp14:editId="2AD70ACE">
            <wp:simplePos x="0" y="0"/>
            <wp:positionH relativeFrom="page">
              <wp:align>center</wp:align>
            </wp:positionH>
            <wp:positionV relativeFrom="paragraph">
              <wp:posOffset>351790</wp:posOffset>
            </wp:positionV>
            <wp:extent cx="5259600" cy="30564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8.jpg"/>
                    <pic:cNvPicPr/>
                  </pic:nvPicPr>
                  <pic:blipFill>
                    <a:blip r:embed="rId85">
                      <a:extLst>
                        <a:ext uri="{28A0092B-C50C-407E-A947-70E740481C1C}">
                          <a14:useLocalDpi xmlns:a14="http://schemas.microsoft.com/office/drawing/2010/main" val="0"/>
                        </a:ext>
                      </a:extLst>
                    </a:blip>
                    <a:stretch>
                      <a:fillRect/>
                    </a:stretch>
                  </pic:blipFill>
                  <pic:spPr>
                    <a:xfrm>
                      <a:off x="0" y="0"/>
                      <a:ext cx="5259600" cy="3056400"/>
                    </a:xfrm>
                    <a:prstGeom prst="rect">
                      <a:avLst/>
                    </a:prstGeom>
                  </pic:spPr>
                </pic:pic>
              </a:graphicData>
            </a:graphic>
            <wp14:sizeRelH relativeFrom="page">
              <wp14:pctWidth>0</wp14:pctWidth>
            </wp14:sizeRelH>
            <wp14:sizeRelV relativeFrom="page">
              <wp14:pctHeight>0</wp14:pctHeight>
            </wp14:sizeRelV>
          </wp:anchor>
        </w:drawing>
      </w:r>
      <w:r w:rsidRPr="0023424A">
        <w:br/>
      </w:r>
      <w:r w:rsidRPr="0023424A">
        <w:br/>
      </w:r>
      <w:r>
        <w:br/>
      </w:r>
      <w:r>
        <w:br/>
      </w:r>
      <w:r>
        <w:br/>
      </w:r>
      <w:r>
        <w:br/>
      </w:r>
      <w:r>
        <w:br/>
      </w:r>
      <w:r>
        <w:br/>
      </w:r>
      <w:r>
        <w:br/>
      </w:r>
      <w:r>
        <w:br/>
      </w:r>
      <w:r>
        <w:br/>
      </w:r>
      <w:r>
        <w:br/>
      </w:r>
      <w:r>
        <w:br/>
      </w:r>
      <w:r w:rsidRPr="0023424A">
        <w:br/>
      </w:r>
      <w:r>
        <w:br/>
      </w:r>
      <w:r w:rsidRPr="0023424A">
        <w:br/>
      </w:r>
      <w:r w:rsidRPr="0023424A">
        <w:br/>
      </w:r>
      <w:r w:rsidRPr="0023424A">
        <w:br/>
      </w:r>
    </w:p>
    <w:p w14:paraId="2ACF1013" w14:textId="6332CAB5" w:rsidR="00A11BA8" w:rsidRPr="0023424A" w:rsidRDefault="00195C77" w:rsidP="00A11BA8">
      <w:pPr>
        <w:pStyle w:val="ListParagraph"/>
        <w:numPr>
          <w:ilvl w:val="1"/>
          <w:numId w:val="10"/>
        </w:numPr>
        <w:ind w:right="-934"/>
      </w:pPr>
      <w:r>
        <w:t xml:space="preserve">Select </w:t>
      </w:r>
      <w:r w:rsidRPr="00195C77">
        <w:rPr>
          <w:i/>
        </w:rPr>
        <w:t>Existing</w:t>
      </w:r>
      <w:r>
        <w:t xml:space="preserve"> for </w:t>
      </w:r>
      <w:r w:rsidRPr="00195C77">
        <w:rPr>
          <w:i/>
        </w:rPr>
        <w:t>Repository Type</w:t>
      </w:r>
      <w:r>
        <w:t xml:space="preserve"> and select one of the three Java app Github repositories. Then, click on </w:t>
      </w:r>
      <w:r w:rsidRPr="00195C77">
        <w:rPr>
          <w:i/>
        </w:rPr>
        <w:t>Create Integration</w:t>
      </w:r>
      <w:r>
        <w:br/>
      </w:r>
      <w:r>
        <w:br/>
      </w:r>
      <w:r>
        <w:rPr>
          <w:noProof/>
          <w:lang w:val="en-GB" w:eastAsia="en-GB"/>
        </w:rPr>
        <w:drawing>
          <wp:anchor distT="0" distB="0" distL="114300" distR="114300" simplePos="0" relativeHeight="251728896" behindDoc="1" locked="0" layoutInCell="1" allowOverlap="1" wp14:anchorId="5D29D9BD" wp14:editId="6BB9703F">
            <wp:simplePos x="0" y="0"/>
            <wp:positionH relativeFrom="page">
              <wp:align>center</wp:align>
            </wp:positionH>
            <wp:positionV relativeFrom="paragraph">
              <wp:posOffset>521970</wp:posOffset>
            </wp:positionV>
            <wp:extent cx="6159600" cy="3549600"/>
            <wp:effectExtent l="0" t="0" r="0" b="698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9.jpg"/>
                    <pic:cNvPicPr/>
                  </pic:nvPicPr>
                  <pic:blipFill>
                    <a:blip r:embed="rId86">
                      <a:extLst>
                        <a:ext uri="{28A0092B-C50C-407E-A947-70E740481C1C}">
                          <a14:useLocalDpi xmlns:a14="http://schemas.microsoft.com/office/drawing/2010/main" val="0"/>
                        </a:ext>
                      </a:extLst>
                    </a:blip>
                    <a:stretch>
                      <a:fillRect/>
                    </a:stretch>
                  </pic:blipFill>
                  <pic:spPr>
                    <a:xfrm>
                      <a:off x="0" y="0"/>
                      <a:ext cx="6159600" cy="35496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p>
    <w:p w14:paraId="5993DCF6" w14:textId="36D3479A" w:rsidR="00A11BA8" w:rsidRPr="005B502C" w:rsidRDefault="005B502C" w:rsidP="00A11BA8">
      <w:pPr>
        <w:pStyle w:val="ListParagraph"/>
        <w:numPr>
          <w:ilvl w:val="1"/>
          <w:numId w:val="10"/>
        </w:numPr>
        <w:ind w:right="-934"/>
        <w:rPr>
          <w:b/>
        </w:rPr>
      </w:pPr>
      <w:r w:rsidRPr="005B502C">
        <w:rPr>
          <w:b/>
        </w:rPr>
        <w:lastRenderedPageBreak/>
        <w:t>Repeat previous steps to create a GitHub tool for each of the three Java apps GitHub repositories</w:t>
      </w:r>
      <w:r w:rsidRPr="005B502C">
        <w:rPr>
          <w:b/>
        </w:rPr>
        <w:br/>
      </w:r>
    </w:p>
    <w:p w14:paraId="42B05041" w14:textId="1C537B17" w:rsidR="00592860" w:rsidRDefault="005B502C" w:rsidP="00FB1ADC">
      <w:pPr>
        <w:pStyle w:val="ListParagraph"/>
        <w:numPr>
          <w:ilvl w:val="0"/>
          <w:numId w:val="10"/>
        </w:numPr>
        <w:ind w:right="-934"/>
      </w:pPr>
      <w:r>
        <w:t>Create a Delivery Pipeline tool for each of the three Java apps</w:t>
      </w:r>
    </w:p>
    <w:p w14:paraId="4CDB8393" w14:textId="718F2624" w:rsidR="005B502C" w:rsidRDefault="005B502C" w:rsidP="005B502C">
      <w:pPr>
        <w:pStyle w:val="ListParagraph"/>
        <w:numPr>
          <w:ilvl w:val="1"/>
          <w:numId w:val="10"/>
        </w:numPr>
        <w:ind w:right="-934"/>
      </w:pPr>
      <w:r>
        <w:t xml:space="preserve">Click on </w:t>
      </w:r>
      <w:r w:rsidRPr="005B502C">
        <w:rPr>
          <w:i/>
        </w:rPr>
        <w:t>Add a Tool</w:t>
      </w:r>
      <w:r>
        <w:br/>
      </w:r>
      <w:r>
        <w:br/>
      </w:r>
      <w:r>
        <w:rPr>
          <w:noProof/>
          <w:lang w:val="en-GB" w:eastAsia="en-GB"/>
        </w:rPr>
        <w:drawing>
          <wp:anchor distT="0" distB="0" distL="114300" distR="114300" simplePos="0" relativeHeight="251729920" behindDoc="1" locked="0" layoutInCell="1" allowOverlap="1" wp14:anchorId="06CDD510" wp14:editId="7F3A2C29">
            <wp:simplePos x="0" y="0"/>
            <wp:positionH relativeFrom="page">
              <wp:align>center</wp:align>
            </wp:positionH>
            <wp:positionV relativeFrom="paragraph">
              <wp:posOffset>351790</wp:posOffset>
            </wp:positionV>
            <wp:extent cx="4525200" cy="3783600"/>
            <wp:effectExtent l="0" t="0" r="0" b="127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61.jpg"/>
                    <pic:cNvPicPr/>
                  </pic:nvPicPr>
                  <pic:blipFill>
                    <a:blip r:embed="rId87">
                      <a:extLst>
                        <a:ext uri="{28A0092B-C50C-407E-A947-70E740481C1C}">
                          <a14:useLocalDpi xmlns:a14="http://schemas.microsoft.com/office/drawing/2010/main" val="0"/>
                        </a:ext>
                      </a:extLst>
                    </a:blip>
                    <a:stretch>
                      <a:fillRect/>
                    </a:stretch>
                  </pic:blipFill>
                  <pic:spPr>
                    <a:xfrm>
                      <a:off x="0" y="0"/>
                      <a:ext cx="4525200" cy="37836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p>
    <w:p w14:paraId="49A5EF48" w14:textId="1BB71B02" w:rsidR="005B502C" w:rsidRDefault="00DC6110" w:rsidP="005B502C">
      <w:pPr>
        <w:pStyle w:val="ListParagraph"/>
        <w:numPr>
          <w:ilvl w:val="1"/>
          <w:numId w:val="10"/>
        </w:numPr>
        <w:ind w:right="-934"/>
      </w:pPr>
      <w:r>
        <w:rPr>
          <w:noProof/>
          <w:lang w:val="en-GB" w:eastAsia="en-GB"/>
        </w:rPr>
        <w:drawing>
          <wp:anchor distT="0" distB="0" distL="114300" distR="114300" simplePos="0" relativeHeight="251730944" behindDoc="1" locked="0" layoutInCell="1" allowOverlap="1" wp14:anchorId="2F44E1FC" wp14:editId="7117893A">
            <wp:simplePos x="0" y="0"/>
            <wp:positionH relativeFrom="page">
              <wp:align>center</wp:align>
            </wp:positionH>
            <wp:positionV relativeFrom="paragraph">
              <wp:posOffset>408305</wp:posOffset>
            </wp:positionV>
            <wp:extent cx="4953600" cy="2966400"/>
            <wp:effectExtent l="0" t="0" r="0" b="571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62.jpg"/>
                    <pic:cNvPicPr/>
                  </pic:nvPicPr>
                  <pic:blipFill>
                    <a:blip r:embed="rId88">
                      <a:extLst>
                        <a:ext uri="{28A0092B-C50C-407E-A947-70E740481C1C}">
                          <a14:useLocalDpi xmlns:a14="http://schemas.microsoft.com/office/drawing/2010/main" val="0"/>
                        </a:ext>
                      </a:extLst>
                    </a:blip>
                    <a:stretch>
                      <a:fillRect/>
                    </a:stretch>
                  </pic:blipFill>
                  <pic:spPr>
                    <a:xfrm>
                      <a:off x="0" y="0"/>
                      <a:ext cx="4953600" cy="2966400"/>
                    </a:xfrm>
                    <a:prstGeom prst="rect">
                      <a:avLst/>
                    </a:prstGeom>
                  </pic:spPr>
                </pic:pic>
              </a:graphicData>
            </a:graphic>
            <wp14:sizeRelH relativeFrom="page">
              <wp14:pctWidth>0</wp14:pctWidth>
            </wp14:sizeRelH>
            <wp14:sizeRelV relativeFrom="page">
              <wp14:pctHeight>0</wp14:pctHeight>
            </wp14:sizeRelV>
          </wp:anchor>
        </w:drawing>
      </w:r>
      <w:r w:rsidR="005B502C">
        <w:t xml:space="preserve">Search for </w:t>
      </w:r>
      <w:r>
        <w:t>Delivery Pipeline and click on it</w:t>
      </w:r>
      <w:r w:rsidR="005B502C">
        <w:br/>
      </w:r>
      <w:r>
        <w:br/>
      </w:r>
      <w:r>
        <w:br/>
      </w:r>
      <w:r>
        <w:br/>
      </w:r>
      <w:r>
        <w:br/>
      </w:r>
      <w:r>
        <w:br/>
      </w:r>
      <w:r>
        <w:br/>
      </w:r>
      <w:r>
        <w:br/>
      </w:r>
      <w:r>
        <w:br/>
      </w:r>
      <w:r>
        <w:br/>
      </w:r>
      <w:r>
        <w:br/>
      </w:r>
      <w:r>
        <w:br/>
      </w:r>
      <w:r>
        <w:br/>
      </w:r>
      <w:r w:rsidR="005B502C">
        <w:br/>
      </w:r>
      <w:r w:rsidR="005B502C">
        <w:br/>
      </w:r>
      <w:r w:rsidR="005B502C">
        <w:br/>
      </w:r>
      <w:r w:rsidR="005B502C">
        <w:br/>
      </w:r>
      <w:r w:rsidR="005B502C">
        <w:br/>
      </w:r>
    </w:p>
    <w:p w14:paraId="1A477C97" w14:textId="2982D9F2" w:rsidR="005B502C" w:rsidRDefault="00164CFC" w:rsidP="005B502C">
      <w:pPr>
        <w:pStyle w:val="ListParagraph"/>
        <w:numPr>
          <w:ilvl w:val="1"/>
          <w:numId w:val="10"/>
        </w:numPr>
        <w:ind w:right="-934"/>
      </w:pPr>
      <w:r>
        <w:lastRenderedPageBreak/>
        <w:t xml:space="preserve">Give an appropriate name to your delivery pipeline and click on </w:t>
      </w:r>
      <w:r w:rsidRPr="00164CFC">
        <w:rPr>
          <w:i/>
        </w:rPr>
        <w:t>Create Integration</w:t>
      </w:r>
      <w:r>
        <w:br/>
      </w:r>
      <w:r>
        <w:br/>
      </w:r>
      <w:r>
        <w:rPr>
          <w:noProof/>
          <w:lang w:val="en-GB" w:eastAsia="en-GB"/>
        </w:rPr>
        <w:drawing>
          <wp:anchor distT="0" distB="0" distL="114300" distR="114300" simplePos="0" relativeHeight="251731968" behindDoc="1" locked="0" layoutInCell="1" allowOverlap="1" wp14:anchorId="6562BEF1" wp14:editId="007FCA4B">
            <wp:simplePos x="0" y="0"/>
            <wp:positionH relativeFrom="page">
              <wp:align>center</wp:align>
            </wp:positionH>
            <wp:positionV relativeFrom="paragraph">
              <wp:posOffset>524510</wp:posOffset>
            </wp:positionV>
            <wp:extent cx="5259600" cy="29016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63.jpg"/>
                    <pic:cNvPicPr/>
                  </pic:nvPicPr>
                  <pic:blipFill>
                    <a:blip r:embed="rId89">
                      <a:extLst>
                        <a:ext uri="{28A0092B-C50C-407E-A947-70E740481C1C}">
                          <a14:useLocalDpi xmlns:a14="http://schemas.microsoft.com/office/drawing/2010/main" val="0"/>
                        </a:ext>
                      </a:extLst>
                    </a:blip>
                    <a:stretch>
                      <a:fillRect/>
                    </a:stretch>
                  </pic:blipFill>
                  <pic:spPr>
                    <a:xfrm>
                      <a:off x="0" y="0"/>
                      <a:ext cx="5259600" cy="29016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p>
    <w:p w14:paraId="1CDBBAD5" w14:textId="385B6581" w:rsidR="005B502C" w:rsidRPr="00405B43" w:rsidRDefault="00405B43" w:rsidP="005B502C">
      <w:pPr>
        <w:pStyle w:val="ListParagraph"/>
        <w:numPr>
          <w:ilvl w:val="1"/>
          <w:numId w:val="10"/>
        </w:numPr>
        <w:ind w:right="-934"/>
        <w:rPr>
          <w:b/>
        </w:rPr>
      </w:pPr>
      <w:r w:rsidRPr="00405B43">
        <w:rPr>
          <w:b/>
        </w:rPr>
        <w:t>Repeat previous steps to create a Delivery Pipeline for each of the three Java apps</w:t>
      </w:r>
    </w:p>
    <w:p w14:paraId="21E58A41" w14:textId="215787D7" w:rsidR="00405B43" w:rsidRDefault="00405B43" w:rsidP="00405B43">
      <w:pPr>
        <w:ind w:right="-934"/>
      </w:pPr>
      <w:r>
        <w:br/>
        <w:t>Now, we need to configure each of the three Delivery Pipelines in order to get them to do the build and deployment of each of the Java apps. This will consist of three stages:</w:t>
      </w:r>
    </w:p>
    <w:p w14:paraId="52B0D8AA" w14:textId="77777777" w:rsidR="00405B43" w:rsidRDefault="00405B43" w:rsidP="00405B43">
      <w:pPr>
        <w:ind w:right="-934"/>
      </w:pPr>
    </w:p>
    <w:p w14:paraId="3A791369" w14:textId="0759D815" w:rsidR="00405B43" w:rsidRDefault="00405B43" w:rsidP="00E67DF5">
      <w:pPr>
        <w:pStyle w:val="ListParagraph"/>
        <w:numPr>
          <w:ilvl w:val="0"/>
          <w:numId w:val="12"/>
        </w:numPr>
        <w:ind w:right="-934"/>
      </w:pPr>
      <w:r>
        <w:t>Build – where we will build the needed artefacts of the Java app from the code stored in its GitHub repository.</w:t>
      </w:r>
    </w:p>
    <w:p w14:paraId="1B612847" w14:textId="36FC12A5" w:rsidR="00405B43" w:rsidRDefault="00405B43" w:rsidP="00E67DF5">
      <w:pPr>
        <w:pStyle w:val="ListParagraph"/>
        <w:numPr>
          <w:ilvl w:val="0"/>
          <w:numId w:val="12"/>
        </w:numPr>
        <w:ind w:right="-934"/>
      </w:pPr>
      <w:r>
        <w:t>Create Docker image – where we will create a Docker image containing</w:t>
      </w:r>
      <w:r w:rsidR="0050218C">
        <w:t xml:space="preserve"> the built artefacts from step I</w:t>
      </w:r>
      <w:r>
        <w:t>.</w:t>
      </w:r>
    </w:p>
    <w:p w14:paraId="71C85CED" w14:textId="3F10D0BE" w:rsidR="005B502C" w:rsidRPr="0023424A" w:rsidRDefault="00405B43" w:rsidP="00E67DF5">
      <w:pPr>
        <w:pStyle w:val="ListParagraph"/>
        <w:numPr>
          <w:ilvl w:val="0"/>
          <w:numId w:val="12"/>
        </w:numPr>
        <w:ind w:right="-934"/>
      </w:pPr>
      <w:r>
        <w:t xml:space="preserve">Deploy – where we will deploy the Docker image created in step </w:t>
      </w:r>
      <w:r w:rsidR="0050218C">
        <w:t>II</w:t>
      </w:r>
      <w:r>
        <w:t xml:space="preserve"> onto the IBM Bluemix public cloud.</w:t>
      </w:r>
      <w:r>
        <w:br/>
      </w:r>
    </w:p>
    <w:p w14:paraId="412425E0" w14:textId="6B013455" w:rsidR="00592860" w:rsidRDefault="00405B43" w:rsidP="00FB1ADC">
      <w:pPr>
        <w:pStyle w:val="ListParagraph"/>
        <w:numPr>
          <w:ilvl w:val="0"/>
          <w:numId w:val="10"/>
        </w:numPr>
        <w:ind w:right="-934"/>
      </w:pPr>
      <w:r>
        <w:t>Configure the Delivery Pipelines</w:t>
      </w:r>
    </w:p>
    <w:p w14:paraId="1BE2B278" w14:textId="284193E5" w:rsidR="00405B43" w:rsidRDefault="00E35A19" w:rsidP="00405B43">
      <w:pPr>
        <w:pStyle w:val="ListParagraph"/>
        <w:numPr>
          <w:ilvl w:val="1"/>
          <w:numId w:val="10"/>
        </w:numPr>
        <w:ind w:right="-934"/>
      </w:pPr>
      <w:r>
        <w:rPr>
          <w:noProof/>
          <w:lang w:val="en-GB" w:eastAsia="en-GB"/>
        </w:rPr>
        <w:drawing>
          <wp:anchor distT="0" distB="0" distL="114300" distR="114300" simplePos="0" relativeHeight="251732992" behindDoc="1" locked="0" layoutInCell="1" allowOverlap="1" wp14:anchorId="40E27733" wp14:editId="023B3D4A">
            <wp:simplePos x="0" y="0"/>
            <wp:positionH relativeFrom="page">
              <wp:align>center</wp:align>
            </wp:positionH>
            <wp:positionV relativeFrom="paragraph">
              <wp:posOffset>362585</wp:posOffset>
            </wp:positionV>
            <wp:extent cx="4870800" cy="1821600"/>
            <wp:effectExtent l="0" t="0" r="6350" b="762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4.jpg"/>
                    <pic:cNvPicPr/>
                  </pic:nvPicPr>
                  <pic:blipFill>
                    <a:blip r:embed="rId90">
                      <a:extLst>
                        <a:ext uri="{28A0092B-C50C-407E-A947-70E740481C1C}">
                          <a14:useLocalDpi xmlns:a14="http://schemas.microsoft.com/office/drawing/2010/main" val="0"/>
                        </a:ext>
                      </a:extLst>
                    </a:blip>
                    <a:stretch>
                      <a:fillRect/>
                    </a:stretch>
                  </pic:blipFill>
                  <pic:spPr>
                    <a:xfrm>
                      <a:off x="0" y="0"/>
                      <a:ext cx="4870800" cy="1821600"/>
                    </a:xfrm>
                    <a:prstGeom prst="rect">
                      <a:avLst/>
                    </a:prstGeom>
                  </pic:spPr>
                </pic:pic>
              </a:graphicData>
            </a:graphic>
            <wp14:sizeRelH relativeFrom="page">
              <wp14:pctWidth>0</wp14:pctWidth>
            </wp14:sizeRelH>
            <wp14:sizeRelV relativeFrom="page">
              <wp14:pctHeight>0</wp14:pctHeight>
            </wp14:sizeRelV>
          </wp:anchor>
        </w:drawing>
      </w:r>
      <w:r w:rsidR="00405B43">
        <w:t xml:space="preserve">Click on </w:t>
      </w:r>
      <w:r>
        <w:t>the Delivery Pipeline tool display on your toolchain dashboard</w:t>
      </w:r>
      <w:r>
        <w:br/>
      </w:r>
      <w:r>
        <w:br/>
      </w:r>
      <w:r>
        <w:br/>
      </w:r>
      <w:r>
        <w:br/>
      </w:r>
      <w:r>
        <w:br/>
      </w:r>
      <w:r>
        <w:br/>
      </w:r>
      <w:r>
        <w:br/>
      </w:r>
      <w:r>
        <w:br/>
      </w:r>
      <w:r>
        <w:br/>
      </w:r>
      <w:r>
        <w:br/>
      </w:r>
    </w:p>
    <w:p w14:paraId="3366DF33" w14:textId="0C8D815F" w:rsidR="00C37E9E" w:rsidRDefault="00C37E9E" w:rsidP="00405B43">
      <w:pPr>
        <w:pStyle w:val="ListParagraph"/>
        <w:numPr>
          <w:ilvl w:val="1"/>
          <w:numId w:val="10"/>
        </w:numPr>
        <w:ind w:right="-934"/>
      </w:pPr>
      <w:r>
        <w:lastRenderedPageBreak/>
        <w:t xml:space="preserve">Create </w:t>
      </w:r>
      <w:r w:rsidRPr="00FC62A7">
        <w:rPr>
          <w:i/>
        </w:rPr>
        <w:t>Build</w:t>
      </w:r>
      <w:r>
        <w:t xml:space="preserve"> stage</w:t>
      </w:r>
    </w:p>
    <w:p w14:paraId="70BDA1E9" w14:textId="7CDB1826" w:rsidR="00E35A19" w:rsidRDefault="006B21C3" w:rsidP="00C37E9E">
      <w:pPr>
        <w:pStyle w:val="ListParagraph"/>
        <w:numPr>
          <w:ilvl w:val="2"/>
          <w:numId w:val="10"/>
        </w:numPr>
        <w:ind w:right="-934"/>
      </w:pPr>
      <w:r>
        <w:t xml:space="preserve">Click on </w:t>
      </w:r>
      <w:r w:rsidRPr="006B21C3">
        <w:rPr>
          <w:i/>
        </w:rPr>
        <w:t>Add Stage</w:t>
      </w:r>
    </w:p>
    <w:p w14:paraId="35F948E7" w14:textId="45B4D60A" w:rsidR="00551989" w:rsidRDefault="006B21C3" w:rsidP="00C37E9E">
      <w:pPr>
        <w:pStyle w:val="ListParagraph"/>
        <w:numPr>
          <w:ilvl w:val="2"/>
          <w:numId w:val="10"/>
        </w:numPr>
        <w:ind w:right="-934"/>
      </w:pPr>
      <w:r>
        <w:t>Name your stage as Build and make sure it is configured to use the appropriate Git Repository and Branch</w:t>
      </w:r>
      <w:r>
        <w:br/>
      </w:r>
      <w:r>
        <w:br/>
      </w:r>
      <w:r>
        <w:rPr>
          <w:noProof/>
          <w:lang w:val="en-GB" w:eastAsia="en-GB"/>
        </w:rPr>
        <w:drawing>
          <wp:anchor distT="0" distB="0" distL="114300" distR="114300" simplePos="0" relativeHeight="251734016" behindDoc="1" locked="0" layoutInCell="1" allowOverlap="1" wp14:anchorId="51C15813" wp14:editId="10CADD92">
            <wp:simplePos x="0" y="0"/>
            <wp:positionH relativeFrom="page">
              <wp:align>center</wp:align>
            </wp:positionH>
            <wp:positionV relativeFrom="paragraph">
              <wp:posOffset>521970</wp:posOffset>
            </wp:positionV>
            <wp:extent cx="5259600" cy="51120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5.jpg"/>
                    <pic:cNvPicPr/>
                  </pic:nvPicPr>
                  <pic:blipFill>
                    <a:blip r:embed="rId91">
                      <a:extLst>
                        <a:ext uri="{28A0092B-C50C-407E-A947-70E740481C1C}">
                          <a14:useLocalDpi xmlns:a14="http://schemas.microsoft.com/office/drawing/2010/main" val="0"/>
                        </a:ext>
                      </a:extLst>
                    </a:blip>
                    <a:stretch>
                      <a:fillRect/>
                    </a:stretch>
                  </pic:blipFill>
                  <pic:spPr>
                    <a:xfrm>
                      <a:off x="0" y="0"/>
                      <a:ext cx="5259600" cy="51120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0C056308" w14:textId="0FB00264" w:rsidR="00E35A19" w:rsidRPr="00551989" w:rsidRDefault="00551989" w:rsidP="00551989">
      <w:pPr>
        <w:spacing w:line="240" w:lineRule="auto"/>
        <w:rPr>
          <w:rFonts w:asciiTheme="minorHAnsi" w:eastAsiaTheme="minorHAnsi" w:hAnsiTheme="minorHAnsi" w:cstheme="minorBidi"/>
        </w:rPr>
      </w:pPr>
      <w:r>
        <w:br w:type="page"/>
      </w:r>
    </w:p>
    <w:p w14:paraId="1E7792DF" w14:textId="290EF6FD" w:rsidR="00E35A19" w:rsidRDefault="00927581" w:rsidP="00342AB0">
      <w:pPr>
        <w:pStyle w:val="ListParagraph"/>
        <w:numPr>
          <w:ilvl w:val="2"/>
          <w:numId w:val="10"/>
        </w:numPr>
        <w:ind w:right="-934"/>
      </w:pPr>
      <w:r>
        <w:lastRenderedPageBreak/>
        <w:t xml:space="preserve">Click on </w:t>
      </w:r>
      <w:r w:rsidRPr="00927581">
        <w:rPr>
          <w:i/>
        </w:rPr>
        <w:t>JOBS</w:t>
      </w:r>
      <w:r>
        <w:t xml:space="preserve"> tab</w:t>
      </w:r>
      <w:r w:rsidR="00551989">
        <w:t xml:space="preserve">. In this tab, click on </w:t>
      </w:r>
      <w:r w:rsidR="00551989" w:rsidRPr="00551989">
        <w:rPr>
          <w:i/>
        </w:rPr>
        <w:t>ADD JOB</w:t>
      </w:r>
      <w:r w:rsidR="00551989">
        <w:t xml:space="preserve"> and then on </w:t>
      </w:r>
      <w:r w:rsidR="00551989" w:rsidRPr="00551989">
        <w:rPr>
          <w:i/>
        </w:rPr>
        <w:t>Build</w:t>
      </w:r>
      <w:r w:rsidR="00551989">
        <w:t xml:space="preserve"> for the job type</w:t>
      </w:r>
      <w:r w:rsidR="00551989">
        <w:br/>
      </w:r>
      <w:r w:rsidR="00551989">
        <w:br/>
      </w:r>
      <w:r w:rsidR="00551989">
        <w:rPr>
          <w:noProof/>
          <w:lang w:val="en-GB" w:eastAsia="en-GB"/>
        </w:rPr>
        <w:drawing>
          <wp:anchor distT="0" distB="0" distL="114300" distR="114300" simplePos="0" relativeHeight="251735040" behindDoc="1" locked="0" layoutInCell="1" allowOverlap="1" wp14:anchorId="64D5A808" wp14:editId="5366827D">
            <wp:simplePos x="0" y="0"/>
            <wp:positionH relativeFrom="page">
              <wp:align>center</wp:align>
            </wp:positionH>
            <wp:positionV relativeFrom="paragraph">
              <wp:posOffset>524510</wp:posOffset>
            </wp:positionV>
            <wp:extent cx="5259600" cy="358560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6.jpg"/>
                    <pic:cNvPicPr/>
                  </pic:nvPicPr>
                  <pic:blipFill>
                    <a:blip r:embed="rId92">
                      <a:extLst>
                        <a:ext uri="{28A0092B-C50C-407E-A947-70E740481C1C}">
                          <a14:useLocalDpi xmlns:a14="http://schemas.microsoft.com/office/drawing/2010/main" val="0"/>
                        </a:ext>
                      </a:extLst>
                    </a:blip>
                    <a:stretch>
                      <a:fillRect/>
                    </a:stretch>
                  </pic:blipFill>
                  <pic:spPr>
                    <a:xfrm>
                      <a:off x="0" y="0"/>
                      <a:ext cx="5259600" cy="3585600"/>
                    </a:xfrm>
                    <a:prstGeom prst="rect">
                      <a:avLst/>
                    </a:prstGeom>
                  </pic:spPr>
                </pic:pic>
              </a:graphicData>
            </a:graphic>
            <wp14:sizeRelH relativeFrom="page">
              <wp14:pctWidth>0</wp14:pctWidth>
            </wp14:sizeRelH>
            <wp14:sizeRelV relativeFrom="page">
              <wp14:pctHeight>0</wp14:pctHeight>
            </wp14:sizeRelV>
          </wp:anchor>
        </w:drawing>
      </w:r>
      <w:r w:rsidR="00551989">
        <w:br/>
      </w:r>
      <w:r w:rsidR="00551989">
        <w:br/>
      </w:r>
      <w:r w:rsidR="00551989">
        <w:br/>
      </w:r>
      <w:r w:rsidR="00551989">
        <w:br/>
      </w:r>
      <w:r w:rsidR="00551989">
        <w:br/>
      </w:r>
      <w:r w:rsidR="00551989">
        <w:br/>
      </w:r>
      <w:r w:rsidR="00551989">
        <w:br/>
      </w:r>
      <w:r w:rsidR="00551989">
        <w:br/>
      </w:r>
      <w:r w:rsidR="00551989">
        <w:br/>
      </w:r>
      <w:r w:rsidR="00551989">
        <w:br/>
      </w:r>
      <w:r w:rsidR="00551989">
        <w:br/>
      </w:r>
      <w:r w:rsidR="00551989">
        <w:br/>
      </w:r>
      <w:r w:rsidR="00551989">
        <w:br/>
      </w:r>
      <w:r w:rsidR="00551989">
        <w:br/>
      </w:r>
      <w:r w:rsidR="00551989">
        <w:br/>
      </w:r>
      <w:r w:rsidR="00551989">
        <w:br/>
      </w:r>
      <w:r w:rsidR="00551989">
        <w:br/>
      </w:r>
      <w:r w:rsidR="00551989">
        <w:br/>
      </w:r>
      <w:r w:rsidR="00551989">
        <w:br/>
      </w:r>
      <w:r w:rsidR="00551989">
        <w:br/>
      </w:r>
      <w:r w:rsidR="00551989">
        <w:br/>
      </w:r>
    </w:p>
    <w:p w14:paraId="5B272E5C" w14:textId="6E6DEAB7" w:rsidR="00551989" w:rsidRDefault="00761A3C" w:rsidP="005A4A36">
      <w:pPr>
        <w:pStyle w:val="ListParagraph"/>
        <w:numPr>
          <w:ilvl w:val="2"/>
          <w:numId w:val="10"/>
        </w:numPr>
        <w:ind w:right="-934"/>
      </w:pPr>
      <w:r>
        <w:t xml:space="preserve">Name your job appropriately, select </w:t>
      </w:r>
      <w:r w:rsidRPr="0052719F">
        <w:rPr>
          <w:i/>
        </w:rPr>
        <w:t>Shell Script</w:t>
      </w:r>
      <w:r>
        <w:t xml:space="preserve"> for the </w:t>
      </w:r>
      <w:r w:rsidRPr="0052719F">
        <w:rPr>
          <w:i/>
        </w:rPr>
        <w:t>Builder Type</w:t>
      </w:r>
      <w:r w:rsidR="00D41629">
        <w:t xml:space="preserve"> </w:t>
      </w:r>
      <w:r>
        <w:t xml:space="preserve"> and add the following code to the out of the box </w:t>
      </w:r>
      <w:r w:rsidRPr="0052719F">
        <w:rPr>
          <w:i/>
        </w:rPr>
        <w:t>Build Script</w:t>
      </w:r>
      <w:r>
        <w:t xml:space="preserve"> provided</w:t>
      </w:r>
      <w:r>
        <w:br/>
      </w:r>
      <w:r>
        <w:br/>
      </w:r>
      <w:r w:rsidRPr="00C020BA">
        <w:rPr>
          <w:sz w:val="22"/>
          <w:szCs w:val="22"/>
        </w:rPr>
        <w:t>export JAVA_HOME=~/java8</w:t>
      </w:r>
      <w:r w:rsidRPr="00C020BA">
        <w:rPr>
          <w:sz w:val="22"/>
          <w:szCs w:val="22"/>
        </w:rPr>
        <w:br/>
        <w:t>export PATH=$JAVA_HOME/bin:$PATH</w:t>
      </w:r>
      <w:r w:rsidR="005A4A36" w:rsidRPr="00C020BA">
        <w:rPr>
          <w:sz w:val="22"/>
          <w:szCs w:val="22"/>
        </w:rPr>
        <w:br/>
      </w:r>
      <w:r w:rsidRPr="00C020BA">
        <w:rPr>
          <w:sz w:val="22"/>
          <w:szCs w:val="22"/>
        </w:rPr>
        <w:t>mvn clean package</w:t>
      </w:r>
      <w:r w:rsidRPr="00C020BA">
        <w:rPr>
          <w:sz w:val="22"/>
          <w:szCs w:val="22"/>
        </w:rPr>
        <w:br/>
      </w:r>
      <w:r>
        <w:br/>
      </w:r>
      <w:r w:rsidRPr="005A4A36">
        <w:rPr>
          <w:i/>
          <w:sz w:val="22"/>
          <w:szCs w:val="22"/>
        </w:rPr>
        <w:t>FYI: export directives are needed since the default java version in the Delivery Pipelines tool is 1.7</w:t>
      </w:r>
      <w:r>
        <w:br/>
      </w:r>
      <w:r>
        <w:br/>
      </w:r>
      <w:r>
        <w:br/>
      </w:r>
      <w:r>
        <w:br/>
      </w:r>
      <w:r>
        <w:br/>
      </w:r>
      <w:r>
        <w:br/>
      </w:r>
      <w:r>
        <w:br/>
      </w:r>
      <w:r>
        <w:br/>
      </w:r>
      <w:r>
        <w:br/>
      </w:r>
      <w:r>
        <w:br/>
      </w:r>
      <w:r>
        <w:br/>
      </w:r>
      <w:r>
        <w:br/>
      </w:r>
      <w:r>
        <w:br/>
      </w:r>
      <w:r>
        <w:br/>
      </w:r>
      <w:r w:rsidR="00D41629">
        <w:rPr>
          <w:noProof/>
          <w:lang w:val="en-GB" w:eastAsia="en-GB"/>
        </w:rPr>
        <w:lastRenderedPageBreak/>
        <w:drawing>
          <wp:anchor distT="0" distB="0" distL="114300" distR="114300" simplePos="0" relativeHeight="251739136" behindDoc="1" locked="0" layoutInCell="1" allowOverlap="1" wp14:anchorId="132BB404" wp14:editId="1FE17BFB">
            <wp:simplePos x="0" y="0"/>
            <wp:positionH relativeFrom="page">
              <wp:align>center</wp:align>
            </wp:positionH>
            <wp:positionV relativeFrom="paragraph">
              <wp:posOffset>175895</wp:posOffset>
            </wp:positionV>
            <wp:extent cx="5259600" cy="693720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9.jpg"/>
                    <pic:cNvPicPr/>
                  </pic:nvPicPr>
                  <pic:blipFill>
                    <a:blip r:embed="rId93">
                      <a:extLst>
                        <a:ext uri="{28A0092B-C50C-407E-A947-70E740481C1C}">
                          <a14:useLocalDpi xmlns:a14="http://schemas.microsoft.com/office/drawing/2010/main" val="0"/>
                        </a:ext>
                      </a:extLst>
                    </a:blip>
                    <a:stretch>
                      <a:fillRect/>
                    </a:stretch>
                  </pic:blipFill>
                  <pic:spPr>
                    <a:xfrm>
                      <a:off x="0" y="0"/>
                      <a:ext cx="5259600" cy="69372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00D41629">
        <w:br/>
      </w:r>
      <w:r w:rsidR="00D41629">
        <w:br/>
      </w:r>
      <w:r>
        <w:br/>
      </w:r>
      <w:r>
        <w:br/>
      </w:r>
      <w:r>
        <w:br/>
      </w:r>
    </w:p>
    <w:p w14:paraId="19642BF1" w14:textId="283C03F7" w:rsidR="00FC62A7" w:rsidRDefault="00761A3C" w:rsidP="00FC62A7">
      <w:pPr>
        <w:pStyle w:val="ListParagraph"/>
        <w:numPr>
          <w:ilvl w:val="2"/>
          <w:numId w:val="10"/>
        </w:numPr>
        <w:ind w:right="-934"/>
        <w:rPr>
          <w:i/>
        </w:rPr>
      </w:pPr>
      <w:r>
        <w:t xml:space="preserve">Click on </w:t>
      </w:r>
      <w:r w:rsidRPr="00761A3C">
        <w:rPr>
          <w:i/>
        </w:rPr>
        <w:t>Save</w:t>
      </w:r>
    </w:p>
    <w:p w14:paraId="5AE898D5" w14:textId="449BBAEC" w:rsidR="00761A3C" w:rsidRPr="00FC62A7" w:rsidRDefault="00FC62A7" w:rsidP="00FC62A7">
      <w:pPr>
        <w:spacing w:line="240" w:lineRule="auto"/>
        <w:rPr>
          <w:rFonts w:asciiTheme="minorHAnsi" w:eastAsiaTheme="minorHAnsi" w:hAnsiTheme="minorHAnsi" w:cstheme="minorBidi"/>
          <w:i/>
        </w:rPr>
      </w:pPr>
      <w:r>
        <w:rPr>
          <w:i/>
        </w:rPr>
        <w:br w:type="page"/>
      </w:r>
    </w:p>
    <w:p w14:paraId="359E9269" w14:textId="21898D19" w:rsidR="00761A3C" w:rsidRPr="00FC62A7" w:rsidRDefault="00FC62A7" w:rsidP="00405B43">
      <w:pPr>
        <w:pStyle w:val="ListParagraph"/>
        <w:numPr>
          <w:ilvl w:val="1"/>
          <w:numId w:val="10"/>
        </w:numPr>
        <w:ind w:right="-934"/>
        <w:rPr>
          <w:i/>
        </w:rPr>
      </w:pPr>
      <w:r>
        <w:lastRenderedPageBreak/>
        <w:t xml:space="preserve">Create </w:t>
      </w:r>
      <w:r w:rsidRPr="00FC62A7">
        <w:rPr>
          <w:i/>
        </w:rPr>
        <w:t xml:space="preserve">Docker Image </w:t>
      </w:r>
      <w:r w:rsidRPr="00FC62A7">
        <w:t>stage</w:t>
      </w:r>
    </w:p>
    <w:p w14:paraId="3F6B005F" w14:textId="2CED70EA" w:rsidR="00761A3C" w:rsidRPr="00FC62A7" w:rsidRDefault="00FC62A7" w:rsidP="00FC62A7">
      <w:pPr>
        <w:pStyle w:val="ListParagraph"/>
        <w:numPr>
          <w:ilvl w:val="2"/>
          <w:numId w:val="10"/>
        </w:numPr>
        <w:ind w:right="-934"/>
        <w:rPr>
          <w:i/>
        </w:rPr>
      </w:pPr>
      <w:r>
        <w:t xml:space="preserve">Click on </w:t>
      </w:r>
      <w:r w:rsidRPr="00FC62A7">
        <w:rPr>
          <w:i/>
        </w:rPr>
        <w:t>Add Stage</w:t>
      </w:r>
    </w:p>
    <w:p w14:paraId="249F2316" w14:textId="7715F406" w:rsidR="00FC62A7" w:rsidRDefault="00FC62A7" w:rsidP="00FC62A7">
      <w:pPr>
        <w:pStyle w:val="ListParagraph"/>
        <w:numPr>
          <w:ilvl w:val="2"/>
          <w:numId w:val="10"/>
        </w:numPr>
        <w:ind w:right="-934"/>
      </w:pPr>
      <w:r>
        <w:t>Name your stage as Docker Image</w:t>
      </w:r>
      <w:r w:rsidR="00A84F65">
        <w:t xml:space="preserve"> and make sure to configure the input of this stage to be the output of the previous Build stage</w:t>
      </w:r>
      <w:r w:rsidR="00A84F65">
        <w:br/>
      </w:r>
      <w:r w:rsidR="00A84F65">
        <w:br/>
      </w:r>
      <w:r w:rsidR="00A84F65">
        <w:rPr>
          <w:noProof/>
          <w:lang w:val="en-GB" w:eastAsia="en-GB"/>
        </w:rPr>
        <w:drawing>
          <wp:anchor distT="0" distB="0" distL="114300" distR="114300" simplePos="0" relativeHeight="251737088" behindDoc="1" locked="0" layoutInCell="1" allowOverlap="1" wp14:anchorId="5DA05E05" wp14:editId="1AD41E7B">
            <wp:simplePos x="0" y="0"/>
            <wp:positionH relativeFrom="page">
              <wp:align>center</wp:align>
            </wp:positionH>
            <wp:positionV relativeFrom="paragraph">
              <wp:posOffset>529590</wp:posOffset>
            </wp:positionV>
            <wp:extent cx="5259600" cy="4262400"/>
            <wp:effectExtent l="0" t="0" r="0" b="508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68.jpg"/>
                    <pic:cNvPicPr/>
                  </pic:nvPicPr>
                  <pic:blipFill>
                    <a:blip r:embed="rId94">
                      <a:extLst>
                        <a:ext uri="{28A0092B-C50C-407E-A947-70E740481C1C}">
                          <a14:useLocalDpi xmlns:a14="http://schemas.microsoft.com/office/drawing/2010/main" val="0"/>
                        </a:ext>
                      </a:extLst>
                    </a:blip>
                    <a:stretch>
                      <a:fillRect/>
                    </a:stretch>
                  </pic:blipFill>
                  <pic:spPr>
                    <a:xfrm>
                      <a:off x="0" y="0"/>
                      <a:ext cx="5259600" cy="4262400"/>
                    </a:xfrm>
                    <a:prstGeom prst="rect">
                      <a:avLst/>
                    </a:prstGeom>
                  </pic:spPr>
                </pic:pic>
              </a:graphicData>
            </a:graphic>
            <wp14:sizeRelH relativeFrom="page">
              <wp14:pctWidth>0</wp14:pctWidth>
            </wp14:sizeRelH>
            <wp14:sizeRelV relativeFrom="page">
              <wp14:pctHeight>0</wp14:pctHeight>
            </wp14:sizeRelV>
          </wp:anchor>
        </w:drawing>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r w:rsidR="00A84F65">
        <w:br/>
      </w:r>
    </w:p>
    <w:p w14:paraId="1DC7B04F" w14:textId="189D4B88" w:rsidR="00FC62A7" w:rsidRDefault="00A84F65" w:rsidP="00FC62A7">
      <w:pPr>
        <w:pStyle w:val="ListParagraph"/>
        <w:numPr>
          <w:ilvl w:val="2"/>
          <w:numId w:val="10"/>
        </w:numPr>
        <w:ind w:right="-934"/>
      </w:pPr>
      <w:r>
        <w:rPr>
          <w:noProof/>
          <w:lang w:val="en-GB" w:eastAsia="en-GB"/>
        </w:rPr>
        <w:drawing>
          <wp:anchor distT="0" distB="0" distL="114300" distR="114300" simplePos="0" relativeHeight="251738112" behindDoc="1" locked="0" layoutInCell="1" allowOverlap="1" wp14:anchorId="70EE4B3B" wp14:editId="73A7CCBB">
            <wp:simplePos x="0" y="0"/>
            <wp:positionH relativeFrom="page">
              <wp:align>center</wp:align>
            </wp:positionH>
            <wp:positionV relativeFrom="paragraph">
              <wp:posOffset>456565</wp:posOffset>
            </wp:positionV>
            <wp:extent cx="5259600" cy="2559600"/>
            <wp:effectExtent l="0" t="0" r="0" b="635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66.jpg"/>
                    <pic:cNvPicPr/>
                  </pic:nvPicPr>
                  <pic:blipFill rotWithShape="1">
                    <a:blip r:embed="rId92">
                      <a:extLst>
                        <a:ext uri="{28A0092B-C50C-407E-A947-70E740481C1C}">
                          <a14:useLocalDpi xmlns:a14="http://schemas.microsoft.com/office/drawing/2010/main" val="0"/>
                        </a:ext>
                      </a:extLst>
                    </a:blip>
                    <a:srcRect b="28587"/>
                    <a:stretch/>
                  </pic:blipFill>
                  <pic:spPr bwMode="auto">
                    <a:xfrm>
                      <a:off x="0" y="0"/>
                      <a:ext cx="5259600" cy="255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Click on </w:t>
      </w:r>
      <w:r w:rsidRPr="00927581">
        <w:rPr>
          <w:i/>
        </w:rPr>
        <w:t>JOBS</w:t>
      </w:r>
      <w:r>
        <w:t xml:space="preserve"> tab. In this tab, click on </w:t>
      </w:r>
      <w:r w:rsidRPr="00551989">
        <w:rPr>
          <w:i/>
        </w:rPr>
        <w:t>ADD JOB</w:t>
      </w:r>
      <w:r>
        <w:t xml:space="preserve"> and then on </w:t>
      </w:r>
      <w:r w:rsidRPr="00551989">
        <w:rPr>
          <w:i/>
        </w:rPr>
        <w:t>Build</w:t>
      </w:r>
      <w:r>
        <w:t xml:space="preserve"> for the job type</w:t>
      </w:r>
      <w:r>
        <w:br/>
      </w:r>
      <w:r>
        <w:br/>
      </w:r>
      <w:r>
        <w:br/>
      </w:r>
      <w:r>
        <w:br/>
      </w:r>
      <w:r>
        <w:br/>
      </w:r>
      <w:r>
        <w:br/>
      </w:r>
      <w:r>
        <w:br/>
      </w:r>
      <w:r>
        <w:br/>
      </w:r>
      <w:r>
        <w:br/>
      </w:r>
      <w:r>
        <w:br/>
      </w:r>
      <w:r>
        <w:br/>
      </w:r>
      <w:r>
        <w:br/>
      </w:r>
      <w:r>
        <w:br/>
      </w:r>
      <w:r>
        <w:br/>
      </w:r>
    </w:p>
    <w:p w14:paraId="6BBB3177" w14:textId="12F6F298" w:rsidR="00FC62A7" w:rsidRDefault="008345E2" w:rsidP="00FC62A7">
      <w:pPr>
        <w:pStyle w:val="ListParagraph"/>
        <w:numPr>
          <w:ilvl w:val="2"/>
          <w:numId w:val="10"/>
        </w:numPr>
        <w:ind w:right="-934"/>
      </w:pPr>
      <w:r>
        <w:rPr>
          <w:noProof/>
          <w:lang w:val="en-GB" w:eastAsia="en-GB"/>
        </w:rPr>
        <w:lastRenderedPageBreak/>
        <w:drawing>
          <wp:anchor distT="0" distB="0" distL="114300" distR="114300" simplePos="0" relativeHeight="251740160" behindDoc="1" locked="0" layoutInCell="1" allowOverlap="1" wp14:anchorId="2D9FA4CA" wp14:editId="4271B6C8">
            <wp:simplePos x="0" y="0"/>
            <wp:positionH relativeFrom="page">
              <wp:align>center</wp:align>
            </wp:positionH>
            <wp:positionV relativeFrom="paragraph">
              <wp:posOffset>976630</wp:posOffset>
            </wp:positionV>
            <wp:extent cx="5259600" cy="6872400"/>
            <wp:effectExtent l="0" t="0" r="0" b="1143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70.jpg"/>
                    <pic:cNvPicPr/>
                  </pic:nvPicPr>
                  <pic:blipFill>
                    <a:blip r:embed="rId95">
                      <a:extLst>
                        <a:ext uri="{28A0092B-C50C-407E-A947-70E740481C1C}">
                          <a14:useLocalDpi xmlns:a14="http://schemas.microsoft.com/office/drawing/2010/main" val="0"/>
                        </a:ext>
                      </a:extLst>
                    </a:blip>
                    <a:stretch>
                      <a:fillRect/>
                    </a:stretch>
                  </pic:blipFill>
                  <pic:spPr>
                    <a:xfrm>
                      <a:off x="0" y="0"/>
                      <a:ext cx="5259600" cy="6872400"/>
                    </a:xfrm>
                    <a:prstGeom prst="rect">
                      <a:avLst/>
                    </a:prstGeom>
                  </pic:spPr>
                </pic:pic>
              </a:graphicData>
            </a:graphic>
            <wp14:sizeRelH relativeFrom="page">
              <wp14:pctWidth>0</wp14:pctWidth>
            </wp14:sizeRelH>
            <wp14:sizeRelV relativeFrom="page">
              <wp14:pctHeight>0</wp14:pctHeight>
            </wp14:sizeRelV>
          </wp:anchor>
        </w:drawing>
      </w:r>
      <w:r w:rsidR="00EE50A8">
        <w:t xml:space="preserve">Name your job appropriately, </w:t>
      </w:r>
      <w:r>
        <w:t xml:space="preserve">select </w:t>
      </w:r>
      <w:r w:rsidRPr="006D7D41">
        <w:rPr>
          <w:i/>
        </w:rPr>
        <w:t>IBM Container Service</w:t>
      </w:r>
      <w:r>
        <w:t xml:space="preserve"> as the </w:t>
      </w:r>
      <w:r w:rsidRPr="006D7D41">
        <w:rPr>
          <w:i/>
        </w:rPr>
        <w:t>Builder Type</w:t>
      </w:r>
      <w:r>
        <w:t xml:space="preserve">, select appropriate options for </w:t>
      </w:r>
      <w:r w:rsidRPr="006D7D41">
        <w:rPr>
          <w:i/>
        </w:rPr>
        <w:t>Target, Organization and Space</w:t>
      </w:r>
      <w:r w:rsidR="006D7D41">
        <w:t xml:space="preserve"> fields and provide</w:t>
      </w:r>
      <w:r>
        <w:t xml:space="preserve"> an appropriate image name. </w:t>
      </w:r>
      <w:r w:rsidRPr="006D7D41">
        <w:rPr>
          <w:b/>
        </w:rPr>
        <w:t xml:space="preserve">Leave the out of the box </w:t>
      </w:r>
      <w:r w:rsidRPr="006D7D41">
        <w:rPr>
          <w:b/>
          <w:i/>
        </w:rPr>
        <w:t>Build Script</w:t>
      </w:r>
      <w:r w:rsidRPr="006D7D41">
        <w:rPr>
          <w:b/>
        </w:rPr>
        <w:t xml:space="preserve"> as it is</w: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6F6EB3AF" w14:textId="7E082E95" w:rsidR="00FC62A7" w:rsidRDefault="005C6157" w:rsidP="00FC62A7">
      <w:pPr>
        <w:pStyle w:val="ListParagraph"/>
        <w:numPr>
          <w:ilvl w:val="2"/>
          <w:numId w:val="10"/>
        </w:numPr>
        <w:ind w:right="-934"/>
      </w:pPr>
      <w:r>
        <w:t xml:space="preserve">Click on </w:t>
      </w:r>
      <w:r w:rsidRPr="005C6157">
        <w:rPr>
          <w:i/>
        </w:rPr>
        <w:t>Save</w:t>
      </w:r>
    </w:p>
    <w:p w14:paraId="651CEA4E" w14:textId="54221387" w:rsidR="00761A3C" w:rsidRDefault="00DF51A8" w:rsidP="00405B43">
      <w:pPr>
        <w:pStyle w:val="ListParagraph"/>
        <w:numPr>
          <w:ilvl w:val="1"/>
          <w:numId w:val="10"/>
        </w:numPr>
        <w:ind w:right="-934"/>
      </w:pPr>
      <w:r>
        <w:lastRenderedPageBreak/>
        <w:t>Create Deploy stage</w:t>
      </w:r>
    </w:p>
    <w:p w14:paraId="53A3F606" w14:textId="15AB80C0" w:rsidR="00DF51A8" w:rsidRDefault="00DF51A8" w:rsidP="00DF51A8">
      <w:pPr>
        <w:pStyle w:val="ListParagraph"/>
        <w:numPr>
          <w:ilvl w:val="2"/>
          <w:numId w:val="10"/>
        </w:numPr>
        <w:ind w:right="-934"/>
      </w:pPr>
      <w:r>
        <w:t xml:space="preserve">Click on </w:t>
      </w:r>
      <w:r w:rsidRPr="00DF51A8">
        <w:rPr>
          <w:i/>
        </w:rPr>
        <w:t>Add Stage</w:t>
      </w:r>
    </w:p>
    <w:p w14:paraId="3A540998" w14:textId="04C22906" w:rsidR="00DF51A8" w:rsidRDefault="00DF51A8" w:rsidP="00DF51A8">
      <w:pPr>
        <w:pStyle w:val="ListParagraph"/>
        <w:numPr>
          <w:ilvl w:val="2"/>
          <w:numId w:val="10"/>
        </w:numPr>
        <w:ind w:right="-934"/>
      </w:pPr>
      <w:r>
        <w:t xml:space="preserve">Name your stage as </w:t>
      </w:r>
      <w:r w:rsidRPr="0074030C">
        <w:rPr>
          <w:i/>
        </w:rPr>
        <w:t>Deploy</w:t>
      </w:r>
      <w:r>
        <w:t xml:space="preserve"> and make sure </w:t>
      </w:r>
      <w:r w:rsidR="00D629A1">
        <w:t xml:space="preserve">to configure </w:t>
      </w:r>
      <w:r>
        <w:t xml:space="preserve">the input for this stage </w:t>
      </w:r>
      <w:r w:rsidR="00D629A1">
        <w:t>to be</w:t>
      </w:r>
      <w:r>
        <w:t xml:space="preserve"> the output of the previous </w:t>
      </w:r>
      <w:r w:rsidRPr="0074030C">
        <w:rPr>
          <w:i/>
        </w:rPr>
        <w:t>Docker Image</w:t>
      </w:r>
      <w:r>
        <w:t xml:space="preserve"> stage</w:t>
      </w:r>
      <w:r w:rsidR="00D629A1">
        <w:br/>
      </w:r>
      <w:r w:rsidR="00D629A1">
        <w:br/>
      </w:r>
      <w:r w:rsidR="00D629A1">
        <w:rPr>
          <w:noProof/>
          <w:lang w:val="en-GB" w:eastAsia="en-GB"/>
        </w:rPr>
        <w:drawing>
          <wp:anchor distT="0" distB="0" distL="114300" distR="114300" simplePos="0" relativeHeight="251741184" behindDoc="1" locked="0" layoutInCell="1" allowOverlap="1" wp14:anchorId="7F890850" wp14:editId="051DAF74">
            <wp:simplePos x="0" y="0"/>
            <wp:positionH relativeFrom="page">
              <wp:align>center</wp:align>
            </wp:positionH>
            <wp:positionV relativeFrom="paragraph">
              <wp:posOffset>529590</wp:posOffset>
            </wp:positionV>
            <wp:extent cx="5259600" cy="427680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71.jpg"/>
                    <pic:cNvPicPr/>
                  </pic:nvPicPr>
                  <pic:blipFill>
                    <a:blip r:embed="rId96">
                      <a:extLst>
                        <a:ext uri="{28A0092B-C50C-407E-A947-70E740481C1C}">
                          <a14:useLocalDpi xmlns:a14="http://schemas.microsoft.com/office/drawing/2010/main" val="0"/>
                        </a:ext>
                      </a:extLst>
                    </a:blip>
                    <a:stretch>
                      <a:fillRect/>
                    </a:stretch>
                  </pic:blipFill>
                  <pic:spPr>
                    <a:xfrm>
                      <a:off x="0" y="0"/>
                      <a:ext cx="5259600" cy="4276800"/>
                    </a:xfrm>
                    <a:prstGeom prst="rect">
                      <a:avLst/>
                    </a:prstGeom>
                  </pic:spPr>
                </pic:pic>
              </a:graphicData>
            </a:graphic>
            <wp14:sizeRelH relativeFrom="page">
              <wp14:pctWidth>0</wp14:pctWidth>
            </wp14:sizeRelH>
            <wp14:sizeRelV relativeFrom="page">
              <wp14:pctHeight>0</wp14:pctHeight>
            </wp14:sizeRelV>
          </wp:anchor>
        </w:drawing>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r w:rsidR="00D629A1">
        <w:br/>
      </w:r>
    </w:p>
    <w:p w14:paraId="535D228F" w14:textId="0F82CC38" w:rsidR="00DF51A8" w:rsidRDefault="00DF205A" w:rsidP="00DF51A8">
      <w:pPr>
        <w:pStyle w:val="ListParagraph"/>
        <w:numPr>
          <w:ilvl w:val="2"/>
          <w:numId w:val="10"/>
        </w:numPr>
        <w:ind w:right="-934"/>
      </w:pPr>
      <w:r>
        <w:rPr>
          <w:noProof/>
          <w:lang w:val="en-GB" w:eastAsia="en-GB"/>
        </w:rPr>
        <w:drawing>
          <wp:anchor distT="0" distB="0" distL="114300" distR="114300" simplePos="0" relativeHeight="251742208" behindDoc="1" locked="0" layoutInCell="1" allowOverlap="1" wp14:anchorId="4A8EFB9D" wp14:editId="69A8C150">
            <wp:simplePos x="0" y="0"/>
            <wp:positionH relativeFrom="page">
              <wp:align>center</wp:align>
            </wp:positionH>
            <wp:positionV relativeFrom="paragraph">
              <wp:posOffset>512445</wp:posOffset>
            </wp:positionV>
            <wp:extent cx="5259600" cy="244440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72.jpg"/>
                    <pic:cNvPicPr/>
                  </pic:nvPicPr>
                  <pic:blipFill>
                    <a:blip r:embed="rId97">
                      <a:extLst>
                        <a:ext uri="{28A0092B-C50C-407E-A947-70E740481C1C}">
                          <a14:useLocalDpi xmlns:a14="http://schemas.microsoft.com/office/drawing/2010/main" val="0"/>
                        </a:ext>
                      </a:extLst>
                    </a:blip>
                    <a:stretch>
                      <a:fillRect/>
                    </a:stretch>
                  </pic:blipFill>
                  <pic:spPr>
                    <a:xfrm>
                      <a:off x="0" y="0"/>
                      <a:ext cx="5259600" cy="2444400"/>
                    </a:xfrm>
                    <a:prstGeom prst="rect">
                      <a:avLst/>
                    </a:prstGeom>
                  </pic:spPr>
                </pic:pic>
              </a:graphicData>
            </a:graphic>
            <wp14:sizeRelH relativeFrom="page">
              <wp14:pctWidth>0</wp14:pctWidth>
            </wp14:sizeRelH>
            <wp14:sizeRelV relativeFrom="page">
              <wp14:pctHeight>0</wp14:pctHeight>
            </wp14:sizeRelV>
          </wp:anchor>
        </w:drawing>
      </w:r>
      <w:r w:rsidR="00492669">
        <w:t xml:space="preserve">Click on </w:t>
      </w:r>
      <w:r w:rsidR="00492669" w:rsidRPr="00927581">
        <w:rPr>
          <w:i/>
        </w:rPr>
        <w:t>JOBS</w:t>
      </w:r>
      <w:r w:rsidR="00492669">
        <w:t xml:space="preserve"> tab. In this tab, click on </w:t>
      </w:r>
      <w:r w:rsidR="00492669" w:rsidRPr="00551989">
        <w:rPr>
          <w:i/>
        </w:rPr>
        <w:t>ADD JOB</w:t>
      </w:r>
      <w:r w:rsidR="00492669">
        <w:t xml:space="preserve"> and then on </w:t>
      </w:r>
      <w:r w:rsidR="00492669">
        <w:rPr>
          <w:i/>
        </w:rPr>
        <w:t xml:space="preserve">Deploy </w:t>
      </w:r>
      <w:r w:rsidR="00492669">
        <w:t xml:space="preserve"> for the job type</w:t>
      </w:r>
      <w:r w:rsidR="00492669">
        <w:br/>
      </w:r>
      <w:r w:rsidR="00492669">
        <w:br/>
      </w:r>
      <w:r w:rsidR="00492669">
        <w:br/>
      </w:r>
      <w:r w:rsidR="00492669">
        <w:br/>
      </w:r>
      <w:r w:rsidR="00492669">
        <w:br/>
      </w:r>
      <w:r w:rsidR="00492669">
        <w:br/>
      </w:r>
      <w:r w:rsidR="00492669">
        <w:br/>
      </w:r>
      <w:r w:rsidR="00492669">
        <w:br/>
      </w:r>
      <w:r w:rsidR="00492669">
        <w:br/>
      </w:r>
      <w:r>
        <w:br/>
      </w:r>
      <w:r>
        <w:br/>
      </w:r>
      <w:r>
        <w:br/>
      </w:r>
      <w:r>
        <w:br/>
      </w:r>
      <w:r w:rsidR="00492669">
        <w:br/>
      </w:r>
      <w:r w:rsidR="00492669">
        <w:br/>
      </w:r>
    </w:p>
    <w:p w14:paraId="2E459A04" w14:textId="77777777" w:rsidR="006632BD" w:rsidRDefault="001F262D" w:rsidP="00DF51A8">
      <w:pPr>
        <w:pStyle w:val="ListParagraph"/>
        <w:numPr>
          <w:ilvl w:val="2"/>
          <w:numId w:val="10"/>
        </w:numPr>
        <w:ind w:right="-934"/>
      </w:pPr>
      <w:r>
        <w:rPr>
          <w:noProof/>
          <w:lang w:val="en-GB" w:eastAsia="en-GB"/>
        </w:rPr>
        <w:lastRenderedPageBreak/>
        <w:drawing>
          <wp:anchor distT="0" distB="0" distL="114300" distR="114300" simplePos="0" relativeHeight="251743232" behindDoc="1" locked="0" layoutInCell="1" allowOverlap="1" wp14:anchorId="0491EB37" wp14:editId="3A1364C6">
            <wp:simplePos x="0" y="0"/>
            <wp:positionH relativeFrom="page">
              <wp:align>center</wp:align>
            </wp:positionH>
            <wp:positionV relativeFrom="paragraph">
              <wp:posOffset>975995</wp:posOffset>
            </wp:positionV>
            <wp:extent cx="5259600" cy="7102800"/>
            <wp:effectExtent l="0" t="0" r="0" b="952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73.jpg"/>
                    <pic:cNvPicPr/>
                  </pic:nvPicPr>
                  <pic:blipFill>
                    <a:blip r:embed="rId98">
                      <a:extLst>
                        <a:ext uri="{28A0092B-C50C-407E-A947-70E740481C1C}">
                          <a14:useLocalDpi xmlns:a14="http://schemas.microsoft.com/office/drawing/2010/main" val="0"/>
                        </a:ext>
                      </a:extLst>
                    </a:blip>
                    <a:stretch>
                      <a:fillRect/>
                    </a:stretch>
                  </pic:blipFill>
                  <pic:spPr>
                    <a:xfrm>
                      <a:off x="0" y="0"/>
                      <a:ext cx="5259600" cy="7102800"/>
                    </a:xfrm>
                    <a:prstGeom prst="rect">
                      <a:avLst/>
                    </a:prstGeom>
                  </pic:spPr>
                </pic:pic>
              </a:graphicData>
            </a:graphic>
            <wp14:sizeRelH relativeFrom="page">
              <wp14:pctWidth>0</wp14:pctWidth>
            </wp14:sizeRelH>
            <wp14:sizeRelV relativeFrom="page">
              <wp14:pctHeight>0</wp14:pctHeight>
            </wp14:sizeRelV>
          </wp:anchor>
        </w:drawing>
      </w:r>
      <w:r w:rsidR="00ED081F">
        <w:t xml:space="preserve">Name your job appropriately, select </w:t>
      </w:r>
      <w:r w:rsidR="00ED081F" w:rsidRPr="001F262D">
        <w:rPr>
          <w:i/>
        </w:rPr>
        <w:t>IBM Containers on Bluemix</w:t>
      </w:r>
      <w:r w:rsidR="00ED081F">
        <w:t xml:space="preserve"> as the </w:t>
      </w:r>
      <w:r w:rsidR="00ED081F" w:rsidRPr="001F262D">
        <w:rPr>
          <w:i/>
        </w:rPr>
        <w:t>Deployer Type</w:t>
      </w:r>
      <w:r w:rsidR="00ED081F">
        <w:t xml:space="preserve">, set your </w:t>
      </w:r>
      <w:r w:rsidR="00ED081F" w:rsidRPr="001F262D">
        <w:rPr>
          <w:i/>
        </w:rPr>
        <w:t>Bluemix</w:t>
      </w:r>
      <w:r w:rsidRPr="001F262D">
        <w:rPr>
          <w:i/>
        </w:rPr>
        <w:t xml:space="preserve"> Target, Organization and Space</w:t>
      </w:r>
      <w:r>
        <w:t xml:space="preserve">, use </w:t>
      </w:r>
      <w:r w:rsidRPr="001F262D">
        <w:rPr>
          <w:b/>
          <w:i/>
        </w:rPr>
        <w:t>simple</w:t>
      </w:r>
      <w:r>
        <w:t xml:space="preserve"> as the </w:t>
      </w:r>
      <w:r w:rsidRPr="001F262D">
        <w:rPr>
          <w:i/>
        </w:rPr>
        <w:t>Deployment strategy</w:t>
      </w:r>
      <w:r>
        <w:t xml:space="preserve"> and introduce a name for your container group plus the port it will expose.</w:t>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rsidR="00ED081F">
        <w:br/>
      </w:r>
      <w:r>
        <w:lastRenderedPageBreak/>
        <w:t xml:space="preserve">In order to get our Docker image deployed as a container group (as we have already done in this lab) we need to </w:t>
      </w:r>
      <w:r w:rsidRPr="001F262D">
        <w:rPr>
          <w:b/>
        </w:rPr>
        <w:t>comment</w:t>
      </w:r>
      <w:r>
        <w:t xml:space="preserve"> the line in the Deployer script that comes out of the box which deploys the image as a single container and </w:t>
      </w:r>
      <w:r w:rsidRPr="001F262D">
        <w:rPr>
          <w:b/>
        </w:rPr>
        <w:t>uncomment</w:t>
      </w:r>
      <w:r>
        <w:t xml:space="preserve"> the line to get it deployed as a container group</w:t>
      </w:r>
      <w:r>
        <w:br/>
      </w:r>
      <w:r>
        <w:rPr>
          <w:noProof/>
          <w:lang w:val="en-GB" w:eastAsia="en-GB"/>
        </w:rPr>
        <w:drawing>
          <wp:anchor distT="0" distB="0" distL="114300" distR="114300" simplePos="0" relativeHeight="251744256" behindDoc="1" locked="0" layoutInCell="1" allowOverlap="1" wp14:anchorId="7DB600DD" wp14:editId="2C739F5D">
            <wp:simplePos x="0" y="0"/>
            <wp:positionH relativeFrom="page">
              <wp:align>center</wp:align>
            </wp:positionH>
            <wp:positionV relativeFrom="paragraph">
              <wp:posOffset>975995</wp:posOffset>
            </wp:positionV>
            <wp:extent cx="5259600" cy="636120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74.jpg"/>
                    <pic:cNvPicPr/>
                  </pic:nvPicPr>
                  <pic:blipFill>
                    <a:blip r:embed="rId99">
                      <a:extLst>
                        <a:ext uri="{28A0092B-C50C-407E-A947-70E740481C1C}">
                          <a14:useLocalDpi xmlns:a14="http://schemas.microsoft.com/office/drawing/2010/main" val="0"/>
                        </a:ext>
                      </a:extLst>
                    </a:blip>
                    <a:stretch>
                      <a:fillRect/>
                    </a:stretch>
                  </pic:blipFill>
                  <pic:spPr>
                    <a:xfrm>
                      <a:off x="0" y="0"/>
                      <a:ext cx="5259600" cy="6361200"/>
                    </a:xfrm>
                    <a:prstGeom prst="rect">
                      <a:avLst/>
                    </a:prstGeom>
                  </pic:spPr>
                </pic:pic>
              </a:graphicData>
            </a:graphic>
            <wp14:sizeRelH relativeFrom="page">
              <wp14:pctWidth>0</wp14:pctWidth>
            </wp14:sizeRelH>
            <wp14:sizeRelV relativeFrom="page">
              <wp14:pctHeight>0</wp14:pctHeight>
            </wp14:sizeRelV>
          </wp:anchor>
        </w:drawing>
      </w:r>
      <w:r>
        <w:br/>
        <w:t xml:space="preserve"> </w: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00C14424">
        <w:br/>
      </w:r>
      <w:r w:rsidR="00C14424">
        <w:br/>
      </w:r>
      <w:r>
        <w:br/>
      </w:r>
    </w:p>
    <w:p w14:paraId="7FDA32F5" w14:textId="68849F06" w:rsidR="00DF51A8" w:rsidRDefault="006632BD" w:rsidP="00DF51A8">
      <w:pPr>
        <w:pStyle w:val="ListParagraph"/>
        <w:numPr>
          <w:ilvl w:val="2"/>
          <w:numId w:val="10"/>
        </w:numPr>
        <w:ind w:right="-934"/>
      </w:pPr>
      <w:r>
        <w:t>W</w:t>
      </w:r>
      <w:r w:rsidR="00C14424">
        <w:t xml:space="preserve">e need to pass </w:t>
      </w:r>
      <w:r w:rsidR="00BB144E">
        <w:t xml:space="preserve">similar arguments as the ones used in the command line </w:t>
      </w:r>
      <w:r w:rsidR="00C14424">
        <w:t xml:space="preserve">to the </w:t>
      </w:r>
      <w:r w:rsidR="00C14424" w:rsidRPr="006632BD">
        <w:rPr>
          <w:i/>
        </w:rPr>
        <w:t>Deployer</w:t>
      </w:r>
      <w:r w:rsidR="00C14424">
        <w:t xml:space="preserve">. Hence, click on the </w:t>
      </w:r>
      <w:r w:rsidR="00C14424" w:rsidRPr="00C14424">
        <w:rPr>
          <w:i/>
        </w:rPr>
        <w:t>ENVIRONMENT PROPERTIES</w:t>
      </w:r>
      <w:r w:rsidR="00C14424">
        <w:t xml:space="preserve"> tab and add as many properties as the following picture displays by clicking on </w:t>
      </w:r>
      <w:r w:rsidR="00C14424" w:rsidRPr="00C14424">
        <w:rPr>
          <w:i/>
        </w:rPr>
        <w:t>ADD PROPERTY</w:t>
      </w:r>
      <w:r w:rsidR="00C14424">
        <w:t xml:space="preserve"> and selecting </w:t>
      </w:r>
      <w:r w:rsidR="00C14424" w:rsidRPr="00C14424">
        <w:rPr>
          <w:b/>
        </w:rPr>
        <w:t>Text property</w:t>
      </w:r>
      <w:r w:rsidR="00A11889">
        <w:br/>
      </w:r>
      <w:r w:rsidR="00A11889">
        <w:lastRenderedPageBreak/>
        <w:br/>
      </w:r>
      <w:r w:rsidR="00A11889">
        <w:rPr>
          <w:noProof/>
          <w:lang w:val="en-GB" w:eastAsia="en-GB"/>
        </w:rPr>
        <w:drawing>
          <wp:anchor distT="0" distB="0" distL="114300" distR="114300" simplePos="0" relativeHeight="251745280" behindDoc="1" locked="0" layoutInCell="1" allowOverlap="1" wp14:anchorId="0F13B126" wp14:editId="2EC6AE24">
            <wp:simplePos x="0" y="0"/>
            <wp:positionH relativeFrom="page">
              <wp:align>center</wp:align>
            </wp:positionH>
            <wp:positionV relativeFrom="paragraph">
              <wp:posOffset>-3810</wp:posOffset>
            </wp:positionV>
            <wp:extent cx="5259600" cy="4485600"/>
            <wp:effectExtent l="0" t="0" r="0" b="1079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75.jpg"/>
                    <pic:cNvPicPr/>
                  </pic:nvPicPr>
                  <pic:blipFill>
                    <a:blip r:embed="rId100">
                      <a:extLst>
                        <a:ext uri="{28A0092B-C50C-407E-A947-70E740481C1C}">
                          <a14:useLocalDpi xmlns:a14="http://schemas.microsoft.com/office/drawing/2010/main" val="0"/>
                        </a:ext>
                      </a:extLst>
                    </a:blip>
                    <a:stretch>
                      <a:fillRect/>
                    </a:stretch>
                  </pic:blipFill>
                  <pic:spPr>
                    <a:xfrm>
                      <a:off x="0" y="0"/>
                      <a:ext cx="5259600" cy="4485600"/>
                    </a:xfrm>
                    <a:prstGeom prst="rect">
                      <a:avLst/>
                    </a:prstGeom>
                  </pic:spPr>
                </pic:pic>
              </a:graphicData>
            </a:graphic>
            <wp14:sizeRelH relativeFrom="page">
              <wp14:pctWidth>0</wp14:pctWidth>
            </wp14:sizeRelH>
            <wp14:sizeRelV relativeFrom="page">
              <wp14:pctHeight>0</wp14:pctHeight>
            </wp14:sizeRelV>
          </wp:anchor>
        </w:drawing>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br/>
      </w:r>
      <w:r w:rsidR="00A11889" w:rsidRPr="00A11889">
        <w:rPr>
          <w:b/>
          <w:color w:val="FF0000"/>
          <w:sz w:val="22"/>
          <w:szCs w:val="22"/>
        </w:rPr>
        <w:t>IMPORTANT:</w:t>
      </w:r>
      <w:r w:rsidR="00A11889" w:rsidRPr="00A11889">
        <w:rPr>
          <w:color w:val="FF0000"/>
          <w:sz w:val="22"/>
          <w:szCs w:val="22"/>
        </w:rPr>
        <w:t xml:space="preserve"> </w:t>
      </w:r>
      <w:r w:rsidR="008A6372">
        <w:rPr>
          <w:i/>
          <w:sz w:val="22"/>
          <w:szCs w:val="22"/>
        </w:rPr>
        <w:t>We</w:t>
      </w:r>
      <w:r w:rsidR="00A11889" w:rsidRPr="00A11889">
        <w:rPr>
          <w:i/>
          <w:sz w:val="22"/>
          <w:szCs w:val="22"/>
        </w:rPr>
        <w:t xml:space="preserve"> could create the container groups without creating a public route to them by not specifying the ROUTE_HOSTNAME and ROUTE_DOMAIN variables</w:t>
      </w:r>
      <w:r w:rsidR="008A6372">
        <w:rPr>
          <w:i/>
          <w:sz w:val="22"/>
          <w:szCs w:val="22"/>
        </w:rPr>
        <w:t xml:space="preserve"> since we </w:t>
      </w:r>
      <w:r w:rsidR="00EA1228">
        <w:rPr>
          <w:i/>
          <w:sz w:val="22"/>
          <w:szCs w:val="22"/>
        </w:rPr>
        <w:t>cloud</w:t>
      </w:r>
      <w:r w:rsidR="008A6372">
        <w:rPr>
          <w:i/>
          <w:sz w:val="22"/>
          <w:szCs w:val="22"/>
        </w:rPr>
        <w:t xml:space="preserve"> communicate with them through their container group’s</w:t>
      </w:r>
      <w:r w:rsidR="00BE3C58">
        <w:rPr>
          <w:i/>
          <w:sz w:val="22"/>
          <w:szCs w:val="22"/>
        </w:rPr>
        <w:t xml:space="preserve"> load balancer</w:t>
      </w:r>
      <w:r w:rsidR="008A6372">
        <w:rPr>
          <w:i/>
          <w:sz w:val="22"/>
          <w:szCs w:val="22"/>
        </w:rPr>
        <w:t xml:space="preserve"> IP address</w:t>
      </w:r>
      <w:r w:rsidR="00BE3C58">
        <w:rPr>
          <w:i/>
          <w:sz w:val="22"/>
          <w:szCs w:val="22"/>
        </w:rPr>
        <w:t>es</w:t>
      </w:r>
      <w:r w:rsidR="00A11889" w:rsidRPr="00A11889">
        <w:rPr>
          <w:i/>
          <w:sz w:val="22"/>
          <w:szCs w:val="22"/>
        </w:rPr>
        <w:t xml:space="preserve">. However, </w:t>
      </w:r>
      <w:r w:rsidR="00BE3C58">
        <w:rPr>
          <w:i/>
          <w:sz w:val="22"/>
          <w:szCs w:val="22"/>
        </w:rPr>
        <w:t>we would need to redeploy the menu container group any time we deploy a new version of either food, drinks or both since their load balancers IP addresses would change too. Moreover, Active Deploy only works with container groups with a public route attached to them. Therefore, and despite the security drop attaching a public route to a container group implies, the menu app will use the drinks and food public routes for communication.</w:t>
      </w:r>
      <w:r w:rsidR="008A6372">
        <w:rPr>
          <w:i/>
          <w:sz w:val="22"/>
          <w:szCs w:val="22"/>
        </w:rPr>
        <w:t xml:space="preserve"> B</w:t>
      </w:r>
      <w:r w:rsidR="00BF2DA2">
        <w:rPr>
          <w:i/>
          <w:sz w:val="22"/>
          <w:szCs w:val="22"/>
        </w:rPr>
        <w:t xml:space="preserve">ear in mind that your ROUTE_HOSTNAME value must be </w:t>
      </w:r>
      <w:r w:rsidR="00BF2DA2" w:rsidRPr="00BF2DA2">
        <w:rPr>
          <w:b/>
          <w:i/>
          <w:sz w:val="22"/>
          <w:szCs w:val="22"/>
        </w:rPr>
        <w:t>unique</w:t>
      </w:r>
      <w:r w:rsidR="00BF2DA2">
        <w:rPr>
          <w:i/>
          <w:sz w:val="22"/>
          <w:szCs w:val="22"/>
        </w:rPr>
        <w:t xml:space="preserve"> within the Bluemix region you are deploying your applications to.</w:t>
      </w:r>
      <w:r w:rsidR="00A11889" w:rsidRPr="00A11889">
        <w:rPr>
          <w:i/>
        </w:rPr>
        <w:br/>
      </w:r>
    </w:p>
    <w:p w14:paraId="788E7458" w14:textId="77777777" w:rsidR="006F6532" w:rsidRPr="006F6532" w:rsidRDefault="00286AB9" w:rsidP="00286AB9">
      <w:pPr>
        <w:pStyle w:val="ListParagraph"/>
        <w:numPr>
          <w:ilvl w:val="2"/>
          <w:numId w:val="10"/>
        </w:numPr>
        <w:ind w:right="-934"/>
      </w:pPr>
      <w:r>
        <w:t xml:space="preserve">Click on </w:t>
      </w:r>
      <w:r w:rsidRPr="00286AB9">
        <w:rPr>
          <w:i/>
        </w:rPr>
        <w:t>Save</w:t>
      </w:r>
    </w:p>
    <w:p w14:paraId="77445FBD" w14:textId="77777777" w:rsidR="008A6372" w:rsidRDefault="00B3725F" w:rsidP="006F6532">
      <w:pPr>
        <w:pStyle w:val="ListParagraph"/>
        <w:numPr>
          <w:ilvl w:val="1"/>
          <w:numId w:val="10"/>
        </w:numPr>
        <w:ind w:right="-934"/>
      </w:pPr>
      <w:r>
        <w:t xml:space="preserve">Repeat steps 4.1. to 4.4. for the </w:t>
      </w:r>
      <w:r w:rsidR="008A6372">
        <w:t>drinks and food</w:t>
      </w:r>
      <w:r>
        <w:t xml:space="preserve"> Java apps</w:t>
      </w:r>
      <w:r w:rsidR="008A6372">
        <w:t>.</w:t>
      </w:r>
    </w:p>
    <w:p w14:paraId="3FA6FC77" w14:textId="77777777" w:rsidR="00AA2D0F" w:rsidRDefault="008A6372" w:rsidP="00BE1111">
      <w:pPr>
        <w:pStyle w:val="ListParagraph"/>
        <w:numPr>
          <w:ilvl w:val="1"/>
          <w:numId w:val="10"/>
        </w:numPr>
        <w:ind w:right="-934"/>
      </w:pPr>
      <w:r>
        <w:t>Repeat steps 4.1. to 4.4.</w:t>
      </w:r>
      <w:r w:rsidR="006B2312">
        <w:t>3</w:t>
      </w:r>
      <w:r w:rsidR="00AA2D0F">
        <w:t xml:space="preserve"> for the menu Java app</w:t>
      </w:r>
    </w:p>
    <w:p w14:paraId="6D912C4B" w14:textId="52C74DDA" w:rsidR="00257D01" w:rsidRPr="005C2B77" w:rsidRDefault="00AA2D0F" w:rsidP="00AA2D0F">
      <w:pPr>
        <w:pStyle w:val="ListParagraph"/>
        <w:numPr>
          <w:ilvl w:val="1"/>
          <w:numId w:val="10"/>
        </w:numPr>
        <w:ind w:right="-934"/>
        <w:rPr>
          <w:rFonts w:cstheme="minorHAnsi"/>
        </w:rPr>
      </w:pPr>
      <w:r>
        <w:t>We need a slightly different s</w:t>
      </w:r>
      <w:r w:rsidR="008A6372">
        <w:t xml:space="preserve">tep 4.4.4. </w:t>
      </w:r>
      <w:r>
        <w:t>for the menu Java app since we need to</w:t>
      </w:r>
      <w:r w:rsidR="00BE3C58">
        <w:t xml:space="preserve"> pass</w:t>
      </w:r>
      <w:r>
        <w:t xml:space="preserve"> </w:t>
      </w:r>
      <w:r w:rsidR="00BE3C58">
        <w:t>the</w:t>
      </w:r>
      <w:r>
        <w:t xml:space="preserve"> food and drinks </w:t>
      </w:r>
      <w:r w:rsidR="00BE3C58">
        <w:t xml:space="preserve">public routes attached to their </w:t>
      </w:r>
      <w:r>
        <w:t>container groups to the menu app as environment variables like w</w:t>
      </w:r>
      <w:r w:rsidR="00BE3C58">
        <w:t>e have done before in this lab.</w:t>
      </w:r>
      <w:r w:rsidR="00B14957">
        <w:t xml:space="preserve"> Hence, add the following parameters in the </w:t>
      </w:r>
      <w:r w:rsidR="00B14957" w:rsidRPr="00FD429C">
        <w:rPr>
          <w:i/>
        </w:rPr>
        <w:t>Optional deploy arguments</w:t>
      </w:r>
      <w:r w:rsidR="00B14957">
        <w:t xml:space="preserve"> text field</w:t>
      </w:r>
      <w:r>
        <w:br/>
      </w:r>
      <w:r w:rsidR="00FD429C" w:rsidRPr="00883E82">
        <w:rPr>
          <w:rFonts w:ascii="Lucida Console" w:hAnsi="Lucida Console"/>
          <w:sz w:val="22"/>
          <w:szCs w:val="22"/>
        </w:rPr>
        <w:lastRenderedPageBreak/>
        <w:t>--env DRINKS_URL="</w:t>
      </w:r>
      <w:r w:rsidR="00FD429C" w:rsidRPr="00883E82">
        <w:rPr>
          <w:rFonts w:ascii="Lucida Console" w:hAnsi="Lucida Console"/>
          <w:i/>
          <w:sz w:val="22"/>
          <w:szCs w:val="22"/>
        </w:rPr>
        <w:t>{your_specified_route_in_drinks_deploy_stage}</w:t>
      </w:r>
      <w:r w:rsidR="00FD429C" w:rsidRPr="00883E82">
        <w:rPr>
          <w:rFonts w:ascii="Lucida Console" w:hAnsi="Lucida Console"/>
          <w:sz w:val="22"/>
          <w:szCs w:val="22"/>
        </w:rPr>
        <w:t>" --env FOOD_URL="</w:t>
      </w:r>
      <w:r w:rsidR="00FD429C" w:rsidRPr="00883E82">
        <w:rPr>
          <w:rFonts w:ascii="Lucida Console" w:hAnsi="Lucida Console"/>
          <w:i/>
          <w:sz w:val="22"/>
          <w:szCs w:val="22"/>
        </w:rPr>
        <w:t>{ your_specified_route_in_food_deploy_stage }</w:t>
      </w:r>
      <w:r w:rsidR="00FD429C" w:rsidRPr="00883E82">
        <w:rPr>
          <w:rFonts w:ascii="Lucida Console" w:hAnsi="Lucida Console"/>
          <w:sz w:val="22"/>
          <w:szCs w:val="22"/>
        </w:rPr>
        <w:t>"</w:t>
      </w:r>
      <w:r w:rsidRPr="00883E82">
        <w:rPr>
          <w:rFonts w:ascii="Lucida Console" w:hAnsi="Lucida Console"/>
          <w:sz w:val="22"/>
          <w:szCs w:val="22"/>
        </w:rPr>
        <w:br/>
      </w:r>
      <w:r>
        <w:br/>
      </w:r>
      <w:r w:rsidR="00D52038">
        <w:rPr>
          <w:noProof/>
          <w:lang w:val="en-GB" w:eastAsia="en-GB"/>
        </w:rPr>
        <w:drawing>
          <wp:anchor distT="0" distB="0" distL="114300" distR="114300" simplePos="0" relativeHeight="251754496" behindDoc="1" locked="0" layoutInCell="1" allowOverlap="1" wp14:anchorId="4A3B4539" wp14:editId="244BD74A">
            <wp:simplePos x="0" y="0"/>
            <wp:positionH relativeFrom="page">
              <wp:align>center</wp:align>
            </wp:positionH>
            <wp:positionV relativeFrom="paragraph">
              <wp:posOffset>631190</wp:posOffset>
            </wp:positionV>
            <wp:extent cx="6159600" cy="2664000"/>
            <wp:effectExtent l="0" t="0" r="0" b="317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84.jpg"/>
                    <pic:cNvPicPr/>
                  </pic:nvPicPr>
                  <pic:blipFill>
                    <a:blip r:embed="rId101">
                      <a:extLst>
                        <a:ext uri="{28A0092B-C50C-407E-A947-70E740481C1C}">
                          <a14:useLocalDpi xmlns:a14="http://schemas.microsoft.com/office/drawing/2010/main" val="0"/>
                        </a:ext>
                      </a:extLst>
                    </a:blip>
                    <a:stretch>
                      <a:fillRect/>
                    </a:stretch>
                  </pic:blipFill>
                  <pic:spPr>
                    <a:xfrm>
                      <a:off x="0" y="0"/>
                      <a:ext cx="6159600" cy="2664000"/>
                    </a:xfrm>
                    <a:prstGeom prst="rect">
                      <a:avLst/>
                    </a:prstGeom>
                  </pic:spPr>
                </pic:pic>
              </a:graphicData>
            </a:graphic>
            <wp14:sizeRelH relativeFrom="page">
              <wp14:pctWidth>0</wp14:pctWidth>
            </wp14:sizeRelH>
            <wp14:sizeRelV relativeFrom="page">
              <wp14:pctHeight>0</wp14:pctHeight>
            </wp14:sizeRelV>
          </wp:anchor>
        </w:drawing>
      </w:r>
      <w:r w:rsidR="00BE3C58">
        <w:br/>
      </w:r>
      <w:r w:rsidR="00BE3C58">
        <w:br/>
      </w:r>
      <w:r w:rsidR="00BE3C58">
        <w:br/>
      </w:r>
      <w:r w:rsidR="00BE3C58">
        <w:br/>
      </w:r>
      <w:r w:rsidR="00BE3C58">
        <w:br/>
      </w:r>
      <w:r w:rsidR="00BE3C58">
        <w:br/>
      </w:r>
      <w:r w:rsidR="00BE3C58">
        <w:br/>
      </w:r>
      <w:r w:rsidR="00BE3C58">
        <w:br/>
      </w:r>
      <w:r w:rsidR="00BE3C58">
        <w:br/>
      </w:r>
      <w:r w:rsidR="00BE3C58">
        <w:br/>
      </w:r>
      <w:r w:rsidR="00BE3C58">
        <w:br/>
      </w:r>
      <w:r w:rsidR="00BE3C58">
        <w:br/>
      </w:r>
      <w:r w:rsidR="00BE3C58">
        <w:br/>
      </w:r>
      <w:r w:rsidR="00BE3C58">
        <w:br/>
      </w:r>
      <w:r w:rsidR="00734F94">
        <w:rPr>
          <w:rFonts w:cstheme="minorHAnsi"/>
        </w:rPr>
        <w:br/>
      </w:r>
      <w:r w:rsidRPr="005C2B77">
        <w:rPr>
          <w:rFonts w:cstheme="minorHAnsi"/>
        </w:rPr>
        <w:br/>
      </w:r>
    </w:p>
    <w:p w14:paraId="7A32C49C" w14:textId="02D875DA" w:rsidR="001514F7" w:rsidRPr="001514F7" w:rsidRDefault="001514F7" w:rsidP="00AA2D0F">
      <w:pPr>
        <w:pStyle w:val="ListParagraph"/>
        <w:numPr>
          <w:ilvl w:val="1"/>
          <w:numId w:val="10"/>
        </w:numPr>
        <w:ind w:right="-934"/>
      </w:pPr>
      <w:r>
        <w:rPr>
          <w:rFonts w:cstheme="minorHAnsi"/>
        </w:rPr>
        <w:t>Repeat</w:t>
      </w:r>
      <w:r w:rsidR="005C2B77">
        <w:rPr>
          <w:rFonts w:cstheme="minorHAnsi"/>
        </w:rPr>
        <w:t xml:space="preserve"> steps 4.4.5 and 4.4.6 for the menu app</w:t>
      </w:r>
      <w:r w:rsidR="00292FEA">
        <w:rPr>
          <w:rFonts w:cstheme="minorHAnsi"/>
        </w:rPr>
        <w:br/>
      </w:r>
    </w:p>
    <w:p w14:paraId="3EFAC38F" w14:textId="290A0EDA" w:rsidR="00292FEA" w:rsidRPr="00292FEA" w:rsidRDefault="00292FEA" w:rsidP="00292FEA">
      <w:pPr>
        <w:pStyle w:val="ListParagraph"/>
        <w:numPr>
          <w:ilvl w:val="0"/>
          <w:numId w:val="10"/>
        </w:numPr>
        <w:ind w:right="-934"/>
      </w:pPr>
      <w:r w:rsidRPr="00292FEA">
        <w:rPr>
          <w:rFonts w:cstheme="minorHAnsi"/>
          <w:b/>
        </w:rPr>
        <w:t>Execute</w:t>
      </w:r>
      <w:r>
        <w:rPr>
          <w:rFonts w:cstheme="minorHAnsi"/>
        </w:rPr>
        <w:t xml:space="preserve"> your delivery pipelines</w:t>
      </w:r>
      <w:r>
        <w:rPr>
          <w:rFonts w:cstheme="minorHAnsi"/>
        </w:rPr>
        <w:br/>
        <w:t xml:space="preserve">This will get your three java microservices built, dockerized and/or containerized and deployed as container groups in </w:t>
      </w:r>
      <w:r w:rsidRPr="00292FEA">
        <w:rPr>
          <w:rFonts w:cstheme="minorHAnsi"/>
          <w:i/>
        </w:rPr>
        <w:t>IBM Bluemix public cloud</w:t>
      </w:r>
      <w:r>
        <w:rPr>
          <w:rFonts w:cstheme="minorHAnsi"/>
        </w:rPr>
        <w:t xml:space="preserve"> from their Docker images in just one click!</w:t>
      </w:r>
      <w:r>
        <w:rPr>
          <w:rFonts w:cstheme="minorHAnsi"/>
        </w:rPr>
        <w:br/>
      </w:r>
    </w:p>
    <w:p w14:paraId="09B4F4FC" w14:textId="1C3D8670" w:rsidR="00292FEA" w:rsidRPr="00292FEA" w:rsidRDefault="0064554B" w:rsidP="0064554B">
      <w:pPr>
        <w:pStyle w:val="ListParagraph"/>
        <w:numPr>
          <w:ilvl w:val="1"/>
          <w:numId w:val="10"/>
        </w:numPr>
        <w:ind w:right="-934"/>
      </w:pPr>
      <w:r>
        <w:rPr>
          <w:rFonts w:cstheme="minorHAnsi"/>
          <w:noProof/>
          <w:lang w:val="en-GB" w:eastAsia="en-GB"/>
        </w:rPr>
        <w:drawing>
          <wp:anchor distT="0" distB="0" distL="114300" distR="114300" simplePos="0" relativeHeight="251748352" behindDoc="1" locked="0" layoutInCell="1" allowOverlap="1" wp14:anchorId="14F0D206" wp14:editId="2CE7B0DC">
            <wp:simplePos x="0" y="0"/>
            <wp:positionH relativeFrom="page">
              <wp:align>center</wp:align>
            </wp:positionH>
            <wp:positionV relativeFrom="paragraph">
              <wp:posOffset>417830</wp:posOffset>
            </wp:positionV>
            <wp:extent cx="4752000" cy="25200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8.jpg"/>
                    <pic:cNvPicPr/>
                  </pic:nvPicPr>
                  <pic:blipFill rotWithShape="1">
                    <a:blip r:embed="rId102">
                      <a:extLst>
                        <a:ext uri="{28A0092B-C50C-407E-A947-70E740481C1C}">
                          <a14:useLocalDpi xmlns:a14="http://schemas.microsoft.com/office/drawing/2010/main" val="0"/>
                        </a:ext>
                      </a:extLst>
                    </a:blip>
                    <a:srcRect b="50074"/>
                    <a:stretch/>
                  </pic:blipFill>
                  <pic:spPr bwMode="auto">
                    <a:xfrm>
                      <a:off x="0" y="0"/>
                      <a:ext cx="4752000" cy="25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2FEA">
        <w:rPr>
          <w:rFonts w:cstheme="minorHAnsi"/>
        </w:rPr>
        <w:t>Click on the food or drinks delivery pipeline icon in the Toolchain dashboard</w:t>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p>
    <w:p w14:paraId="42DBA3C8" w14:textId="181F94C3" w:rsidR="00C93809" w:rsidRPr="00C93809" w:rsidRDefault="00C93809" w:rsidP="00292FEA">
      <w:pPr>
        <w:pStyle w:val="ListParagraph"/>
        <w:numPr>
          <w:ilvl w:val="1"/>
          <w:numId w:val="10"/>
        </w:numPr>
        <w:ind w:right="-934"/>
      </w:pPr>
      <w:r>
        <w:rPr>
          <w:rFonts w:cstheme="minorHAnsi"/>
          <w:noProof/>
          <w:lang w:val="en-GB" w:eastAsia="en-GB"/>
        </w:rPr>
        <w:lastRenderedPageBreak/>
        <w:drawing>
          <wp:anchor distT="0" distB="0" distL="114300" distR="114300" simplePos="0" relativeHeight="251749376" behindDoc="1" locked="0" layoutInCell="1" allowOverlap="1" wp14:anchorId="07ADB5B4" wp14:editId="544FD696">
            <wp:simplePos x="0" y="0"/>
            <wp:positionH relativeFrom="page">
              <wp:align>center</wp:align>
            </wp:positionH>
            <wp:positionV relativeFrom="paragraph">
              <wp:posOffset>516890</wp:posOffset>
            </wp:positionV>
            <wp:extent cx="6159600" cy="26928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9.jpg"/>
                    <pic:cNvPicPr/>
                  </pic:nvPicPr>
                  <pic:blipFill>
                    <a:blip r:embed="rId103">
                      <a:extLst>
                        <a:ext uri="{28A0092B-C50C-407E-A947-70E740481C1C}">
                          <a14:useLocalDpi xmlns:a14="http://schemas.microsoft.com/office/drawing/2010/main" val="0"/>
                        </a:ext>
                      </a:extLst>
                    </a:blip>
                    <a:stretch>
                      <a:fillRect/>
                    </a:stretch>
                  </pic:blipFill>
                  <pic:spPr>
                    <a:xfrm>
                      <a:off x="0" y="0"/>
                      <a:ext cx="6159600" cy="2692800"/>
                    </a:xfrm>
                    <a:prstGeom prst="rect">
                      <a:avLst/>
                    </a:prstGeom>
                  </pic:spPr>
                </pic:pic>
              </a:graphicData>
            </a:graphic>
            <wp14:sizeRelH relativeFrom="page">
              <wp14:pctWidth>0</wp14:pctWidth>
            </wp14:sizeRelH>
            <wp14:sizeRelV relativeFrom="page">
              <wp14:pctHeight>0</wp14:pctHeight>
            </wp14:sizeRelV>
          </wp:anchor>
        </w:drawing>
      </w:r>
      <w:r w:rsidR="00292FEA">
        <w:rPr>
          <w:rFonts w:cstheme="minorHAnsi"/>
        </w:rPr>
        <w:t>Click on the play button on the top right corner of the Build stage, the first stage.</w:t>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00292FEA">
        <w:rPr>
          <w:rFonts w:cstheme="minorHAnsi"/>
        </w:rPr>
        <w:br/>
      </w:r>
      <w:r w:rsidRPr="00C93809">
        <w:rPr>
          <w:rFonts w:cstheme="minorHAnsi"/>
          <w:i/>
        </w:rPr>
        <w:t>*</w:t>
      </w:r>
      <w:r>
        <w:rPr>
          <w:rFonts w:cstheme="minorHAnsi"/>
          <w:i/>
        </w:rPr>
        <w:t xml:space="preserve"> </w:t>
      </w:r>
      <w:r w:rsidR="00292FEA" w:rsidRPr="00C93809">
        <w:rPr>
          <w:rFonts w:cstheme="minorHAnsi"/>
          <w:i/>
        </w:rPr>
        <w:t>This will trigger the build process of your application and will then trigger the next stage and so on.</w:t>
      </w:r>
      <w:r>
        <w:rPr>
          <w:rFonts w:cstheme="minorHAnsi"/>
          <w:i/>
        </w:rPr>
        <w:br/>
        <w:t xml:space="preserve">** </w:t>
      </w:r>
      <w:r w:rsidRPr="00C93809">
        <w:rPr>
          <w:rFonts w:cstheme="minorHAnsi"/>
          <w:b/>
          <w:i/>
        </w:rPr>
        <w:t>Refresh</w:t>
      </w:r>
      <w:r>
        <w:rPr>
          <w:rFonts w:cstheme="minorHAnsi"/>
          <w:i/>
        </w:rPr>
        <w:t xml:space="preserve"> the web page in order to see the progress along the pipeline</w:t>
      </w:r>
      <w:r w:rsidR="00AA2D0F" w:rsidRPr="005C2B77">
        <w:rPr>
          <w:rFonts w:cstheme="minorHAnsi"/>
        </w:rPr>
        <w:br/>
      </w:r>
    </w:p>
    <w:p w14:paraId="3DA282E0" w14:textId="77777777" w:rsidR="00787949" w:rsidRPr="00787949" w:rsidRDefault="00C93809" w:rsidP="00292FEA">
      <w:pPr>
        <w:pStyle w:val="ListParagraph"/>
        <w:numPr>
          <w:ilvl w:val="1"/>
          <w:numId w:val="10"/>
        </w:numPr>
        <w:ind w:right="-934"/>
      </w:pPr>
      <w:r>
        <w:rPr>
          <w:rFonts w:cstheme="minorHAnsi"/>
        </w:rPr>
        <w:t xml:space="preserve">After the </w:t>
      </w:r>
      <w:r w:rsidR="002810F1">
        <w:rPr>
          <w:rFonts w:cstheme="minorHAnsi"/>
        </w:rPr>
        <w:t xml:space="preserve">delivery </w:t>
      </w:r>
      <w:r>
        <w:rPr>
          <w:rFonts w:cstheme="minorHAnsi"/>
        </w:rPr>
        <w:t>pipeline h</w:t>
      </w:r>
      <w:r w:rsidR="002810F1">
        <w:rPr>
          <w:rFonts w:cstheme="minorHAnsi"/>
        </w:rPr>
        <w:t>as</w:t>
      </w:r>
      <w:r>
        <w:rPr>
          <w:rFonts w:cstheme="minorHAnsi"/>
        </w:rPr>
        <w:t xml:space="preserve"> finished, you should see the three stages in green</w:t>
      </w:r>
      <w:r w:rsidR="00787949">
        <w:rPr>
          <w:rFonts w:cstheme="minorHAnsi"/>
        </w:rPr>
        <w:br/>
      </w:r>
      <w:r w:rsidR="00787949">
        <w:rPr>
          <w:rFonts w:cstheme="minorHAnsi"/>
        </w:rPr>
        <w:br/>
      </w:r>
      <w:r w:rsidR="00787949">
        <w:rPr>
          <w:rFonts w:cstheme="minorHAnsi"/>
        </w:rPr>
        <w:br/>
      </w:r>
      <w:r w:rsidR="00787949">
        <w:rPr>
          <w:rFonts w:cstheme="minorHAnsi"/>
        </w:rPr>
        <w:br/>
      </w:r>
      <w:r w:rsidR="00787949">
        <w:rPr>
          <w:rFonts w:cstheme="minorHAnsi"/>
        </w:rPr>
        <w:br/>
      </w:r>
      <w:r w:rsidR="00787949">
        <w:rPr>
          <w:rFonts w:cstheme="minorHAnsi"/>
        </w:rPr>
        <w:br/>
      </w:r>
      <w:r w:rsidR="00787949">
        <w:rPr>
          <w:rFonts w:cstheme="minorHAnsi"/>
        </w:rPr>
        <w:br/>
      </w:r>
      <w:r w:rsidR="00787949">
        <w:rPr>
          <w:rFonts w:cstheme="minorHAnsi"/>
        </w:rPr>
        <w:br/>
      </w:r>
      <w:r w:rsidR="002810F1">
        <w:rPr>
          <w:rFonts w:cstheme="minorHAnsi"/>
        </w:rPr>
        <w:br/>
      </w:r>
      <w:r w:rsidR="00182D7E">
        <w:rPr>
          <w:rFonts w:cstheme="minorHAnsi"/>
        </w:rPr>
        <w:br/>
      </w:r>
      <w:r w:rsidR="00787949">
        <w:rPr>
          <w:rFonts w:cstheme="minorHAnsi"/>
          <w:noProof/>
          <w:lang w:val="en-GB" w:eastAsia="en-GB"/>
        </w:rPr>
        <w:drawing>
          <wp:anchor distT="0" distB="0" distL="114300" distR="114300" simplePos="0" relativeHeight="251750400" behindDoc="1" locked="0" layoutInCell="1" allowOverlap="1" wp14:anchorId="1E4A6C75" wp14:editId="03AD49EA">
            <wp:simplePos x="0" y="0"/>
            <wp:positionH relativeFrom="page">
              <wp:align>center</wp:align>
            </wp:positionH>
            <wp:positionV relativeFrom="paragraph">
              <wp:posOffset>527685</wp:posOffset>
            </wp:positionV>
            <wp:extent cx="6159600" cy="2890800"/>
            <wp:effectExtent l="0" t="0" r="0" b="50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0.jpg"/>
                    <pic:cNvPicPr/>
                  </pic:nvPicPr>
                  <pic:blipFill>
                    <a:blip r:embed="rId104">
                      <a:extLst>
                        <a:ext uri="{28A0092B-C50C-407E-A947-70E740481C1C}">
                          <a14:useLocalDpi xmlns:a14="http://schemas.microsoft.com/office/drawing/2010/main" val="0"/>
                        </a:ext>
                      </a:extLst>
                    </a:blip>
                    <a:stretch>
                      <a:fillRect/>
                    </a:stretch>
                  </pic:blipFill>
                  <pic:spPr>
                    <a:xfrm>
                      <a:off x="0" y="0"/>
                      <a:ext cx="6159600" cy="2890800"/>
                    </a:xfrm>
                    <a:prstGeom prst="rect">
                      <a:avLst/>
                    </a:prstGeom>
                  </pic:spPr>
                </pic:pic>
              </a:graphicData>
            </a:graphic>
            <wp14:sizeRelH relativeFrom="page">
              <wp14:pctWidth>0</wp14:pctWidth>
            </wp14:sizeRelH>
            <wp14:sizeRelV relativeFrom="page">
              <wp14:pctHeight>0</wp14:pctHeight>
            </wp14:sizeRelV>
          </wp:anchor>
        </w:drawing>
      </w:r>
      <w:r w:rsidR="00182D7E">
        <w:rPr>
          <w:rFonts w:cstheme="minorHAnsi"/>
        </w:rPr>
        <w:br/>
      </w:r>
      <w:r w:rsidR="00182D7E">
        <w:rPr>
          <w:rFonts w:cstheme="minorHAnsi"/>
        </w:rPr>
        <w:br/>
      </w:r>
      <w:r w:rsidR="00182D7E">
        <w:rPr>
          <w:rFonts w:cstheme="minorHAnsi"/>
        </w:rPr>
        <w:br/>
      </w:r>
      <w:r w:rsidR="00182D7E">
        <w:rPr>
          <w:rFonts w:cstheme="minorHAnsi"/>
        </w:rPr>
        <w:br/>
      </w:r>
      <w:r w:rsidR="00182D7E">
        <w:rPr>
          <w:rFonts w:cstheme="minorHAnsi"/>
        </w:rPr>
        <w:br/>
      </w:r>
      <w:r w:rsidR="00182D7E">
        <w:rPr>
          <w:rFonts w:cstheme="minorHAnsi"/>
        </w:rPr>
        <w:br/>
      </w:r>
      <w:r w:rsidR="002810F1">
        <w:rPr>
          <w:rFonts w:cstheme="minorHAnsi"/>
        </w:rPr>
        <w:br/>
      </w:r>
      <w:r w:rsidR="002810F1">
        <w:rPr>
          <w:rFonts w:cstheme="minorHAnsi"/>
        </w:rPr>
        <w:br/>
      </w:r>
      <w:r w:rsidR="00AA2D0F" w:rsidRPr="005C2B77">
        <w:rPr>
          <w:rFonts w:cstheme="minorHAnsi"/>
        </w:rPr>
        <w:br/>
      </w:r>
    </w:p>
    <w:p w14:paraId="3E7530CB" w14:textId="77777777" w:rsidR="00787949" w:rsidRPr="00787949" w:rsidRDefault="00787949" w:rsidP="00292FEA">
      <w:pPr>
        <w:pStyle w:val="ListParagraph"/>
        <w:numPr>
          <w:ilvl w:val="1"/>
          <w:numId w:val="10"/>
        </w:numPr>
        <w:ind w:right="-934"/>
      </w:pPr>
      <w:r>
        <w:rPr>
          <w:rFonts w:cstheme="minorHAnsi"/>
        </w:rPr>
        <w:t xml:space="preserve">Repeat the process for the food and menu delivery pipelines. Menu pipeline </w:t>
      </w:r>
      <w:r w:rsidRPr="00451AC3">
        <w:rPr>
          <w:rFonts w:cstheme="minorHAnsi"/>
          <w:b/>
        </w:rPr>
        <w:t>must be executed the last one</w:t>
      </w:r>
      <w:r>
        <w:rPr>
          <w:rFonts w:cstheme="minorHAnsi"/>
        </w:rPr>
        <w:t xml:space="preserve"> since it needs other two container groups’ load balancer’s IP address.</w:t>
      </w:r>
    </w:p>
    <w:p w14:paraId="03C0CED9" w14:textId="77777777" w:rsidR="00A069AB" w:rsidRDefault="00787949" w:rsidP="00292FEA">
      <w:pPr>
        <w:pStyle w:val="ListParagraph"/>
        <w:numPr>
          <w:ilvl w:val="1"/>
          <w:numId w:val="10"/>
        </w:numPr>
        <w:ind w:right="-934"/>
        <w:rPr>
          <w:rFonts w:cstheme="minorHAnsi"/>
        </w:rPr>
      </w:pPr>
      <w:r>
        <w:rPr>
          <w:rFonts w:cstheme="minorHAnsi"/>
        </w:rPr>
        <w:lastRenderedPageBreak/>
        <w:t xml:space="preserve">Check the application has been properly built, containerized and deployed onto the IBM Bluemix public cloud by pointing your web browser to the </w:t>
      </w:r>
      <w:r w:rsidRPr="00185A8B">
        <w:rPr>
          <w:rFonts w:cstheme="minorHAnsi"/>
          <w:i/>
        </w:rPr>
        <w:t>ROUTE_HOSTNAME+ROUTE_DOMAIN</w:t>
      </w:r>
      <w:r>
        <w:rPr>
          <w:rFonts w:cstheme="minorHAnsi"/>
        </w:rPr>
        <w:t xml:space="preserve"> values you specified in the menu delivery pipeline</w:t>
      </w:r>
      <w:r>
        <w:rPr>
          <w:rFonts w:cstheme="minorHAnsi"/>
        </w:rPr>
        <w:br/>
      </w:r>
      <w:r w:rsidR="00185A8B">
        <w:rPr>
          <w:rFonts w:cstheme="minorHAnsi"/>
        </w:rPr>
        <w:br/>
      </w:r>
      <w:r w:rsidR="00185A8B">
        <w:rPr>
          <w:rFonts w:cstheme="minorHAnsi"/>
        </w:rPr>
        <w:br/>
      </w:r>
      <w:r w:rsidR="00185A8B">
        <w:rPr>
          <w:rFonts w:cstheme="minorHAnsi"/>
        </w:rPr>
        <w:br/>
      </w:r>
      <w:r w:rsidR="00185A8B">
        <w:rPr>
          <w:rFonts w:cstheme="minorHAnsi"/>
        </w:rPr>
        <w:br/>
      </w:r>
      <w:r w:rsidR="00185A8B">
        <w:rPr>
          <w:rFonts w:cstheme="minorHAnsi"/>
        </w:rPr>
        <w:br/>
      </w:r>
      <w:r w:rsidR="00185A8B">
        <w:rPr>
          <w:rFonts w:cstheme="minorHAnsi"/>
        </w:rPr>
        <w:br/>
      </w:r>
      <w:r w:rsidR="00185A8B">
        <w:rPr>
          <w:rFonts w:cstheme="minorHAnsi"/>
        </w:rPr>
        <w:br/>
      </w:r>
      <w:r w:rsidR="00185A8B">
        <w:rPr>
          <w:rFonts w:cstheme="minorHAnsi"/>
        </w:rPr>
        <w:br/>
      </w:r>
      <w:r w:rsidR="00185A8B">
        <w:rPr>
          <w:rFonts w:cstheme="minorHAnsi"/>
        </w:rPr>
        <w:br/>
      </w:r>
      <w:r>
        <w:rPr>
          <w:rFonts w:cstheme="minorHAnsi"/>
        </w:rPr>
        <w:br/>
      </w:r>
      <w:r w:rsidR="00185A8B">
        <w:rPr>
          <w:rFonts w:cstheme="minorHAnsi"/>
          <w:noProof/>
          <w:lang w:val="en-GB" w:eastAsia="en-GB"/>
        </w:rPr>
        <w:drawing>
          <wp:anchor distT="0" distB="0" distL="114300" distR="114300" simplePos="0" relativeHeight="251751424" behindDoc="1" locked="0" layoutInCell="1" allowOverlap="1" wp14:anchorId="26480BFF" wp14:editId="0B58C668">
            <wp:simplePos x="0" y="0"/>
            <wp:positionH relativeFrom="page">
              <wp:align>center</wp:align>
            </wp:positionH>
            <wp:positionV relativeFrom="paragraph">
              <wp:posOffset>878205</wp:posOffset>
            </wp:positionV>
            <wp:extent cx="6159600" cy="4593600"/>
            <wp:effectExtent l="0" t="0" r="12700" b="381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1.jpg"/>
                    <pic:cNvPicPr/>
                  </pic:nvPicPr>
                  <pic:blipFill>
                    <a:blip r:embed="rId105">
                      <a:extLst>
                        <a:ext uri="{28A0092B-C50C-407E-A947-70E740481C1C}">
                          <a14:useLocalDpi xmlns:a14="http://schemas.microsoft.com/office/drawing/2010/main" val="0"/>
                        </a:ext>
                      </a:extLst>
                    </a:blip>
                    <a:stretch>
                      <a:fillRect/>
                    </a:stretch>
                  </pic:blipFill>
                  <pic:spPr>
                    <a:xfrm>
                      <a:off x="0" y="0"/>
                      <a:ext cx="6159600" cy="459360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p>
    <w:p w14:paraId="2A8D7E0F" w14:textId="77777777" w:rsidR="00A069AB" w:rsidRDefault="00A069AB">
      <w:pPr>
        <w:spacing w:line="240" w:lineRule="auto"/>
        <w:rPr>
          <w:rFonts w:asciiTheme="minorHAnsi" w:eastAsiaTheme="minorHAnsi" w:hAnsiTheme="minorHAnsi" w:cstheme="minorHAnsi"/>
        </w:rPr>
      </w:pPr>
      <w:r>
        <w:rPr>
          <w:rFonts w:cstheme="minorHAnsi"/>
        </w:rPr>
        <w:br w:type="page"/>
      </w:r>
    </w:p>
    <w:p w14:paraId="07F4CBBA" w14:textId="3F3EC1C7" w:rsidR="00D85517" w:rsidRPr="00345B89" w:rsidRDefault="002510A5" w:rsidP="00CF0EC5">
      <w:pPr>
        <w:pStyle w:val="Heading1"/>
        <w:ind w:right="-934"/>
        <w:jc w:val="both"/>
      </w:pPr>
      <w:bookmarkStart w:id="8" w:name="_Toc477595015"/>
      <w:r>
        <w:lastRenderedPageBreak/>
        <w:t xml:space="preserve">IBM Bluemix </w:t>
      </w:r>
      <w:r w:rsidR="00A069AB">
        <w:t>Active Deploy</w:t>
      </w:r>
      <w:r>
        <w:t xml:space="preserve"> Service</w:t>
      </w:r>
      <w:bookmarkEnd w:id="8"/>
    </w:p>
    <w:p w14:paraId="4568C9BF" w14:textId="77777777" w:rsidR="00A069AB" w:rsidRDefault="00A069AB" w:rsidP="00CF0EC5">
      <w:pPr>
        <w:ind w:right="-934"/>
        <w:jc w:val="both"/>
      </w:pPr>
    </w:p>
    <w:p w14:paraId="26FB3995" w14:textId="476C136C" w:rsidR="00BB0862" w:rsidRDefault="00BB0862" w:rsidP="00BB0862">
      <w:pPr>
        <w:ind w:right="-934"/>
        <w:jc w:val="both"/>
      </w:pPr>
      <w:r w:rsidRPr="00BB0862">
        <w:t>You can deploy a new version of your running apps or container groups with no downtime. </w:t>
      </w:r>
      <w:hyperlink r:id="rId106" w:anchor="about" w:history="1">
        <w:r w:rsidR="00E40D51">
          <w:rPr>
            <w:rStyle w:val="Hyperlink"/>
          </w:rPr>
          <w:t>IBM Bluemix A</w:t>
        </w:r>
        <w:r w:rsidRPr="00F927D9">
          <w:rPr>
            <w:rStyle w:val="Hyperlink"/>
          </w:rPr>
          <w:t>ctive Deplo</w:t>
        </w:r>
        <w:r w:rsidR="00E40D51">
          <w:rPr>
            <w:rStyle w:val="Hyperlink"/>
          </w:rPr>
          <w:t>y Service</w:t>
        </w:r>
      </w:hyperlink>
      <w:r w:rsidRPr="00BB0862">
        <w:t> uses a phased approach to deployments, giving you time to test and validate your updated app in a production environment.</w:t>
      </w:r>
    </w:p>
    <w:p w14:paraId="311622E6" w14:textId="77777777" w:rsidR="00BB0862" w:rsidRPr="00BB0862" w:rsidRDefault="00BB0862" w:rsidP="00BB0862">
      <w:pPr>
        <w:ind w:right="-934"/>
        <w:jc w:val="both"/>
      </w:pPr>
    </w:p>
    <w:p w14:paraId="3F51A46F" w14:textId="77777777" w:rsidR="00BB0862" w:rsidRDefault="00BB0862" w:rsidP="00BB0862">
      <w:pPr>
        <w:ind w:right="-934"/>
        <w:jc w:val="both"/>
      </w:pPr>
      <w:r w:rsidRPr="00BB0862">
        <w:t>With the Active Deploy service, you can deploy a new version of your app or container group by using a continual process, such that the new version is finalized only when it proves to work properly in production. In a nutshell, you have these options:</w:t>
      </w:r>
    </w:p>
    <w:p w14:paraId="3B64AD30" w14:textId="77777777" w:rsidR="00BB0862" w:rsidRDefault="00BB0862" w:rsidP="00BB0862">
      <w:pPr>
        <w:ind w:right="-934"/>
        <w:jc w:val="both"/>
      </w:pPr>
    </w:p>
    <w:p w14:paraId="40891594" w14:textId="77777777" w:rsidR="00BB0862" w:rsidRDefault="00BB0862" w:rsidP="00F927D9">
      <w:pPr>
        <w:pStyle w:val="ListParagraph"/>
        <w:numPr>
          <w:ilvl w:val="0"/>
          <w:numId w:val="14"/>
        </w:numPr>
        <w:ind w:right="-934"/>
      </w:pPr>
      <w:r w:rsidRPr="00BB0862">
        <w:t>Manage the rollout of changes in an automated and controlled fashion.</w:t>
      </w:r>
    </w:p>
    <w:p w14:paraId="7F339859" w14:textId="77777777" w:rsidR="00BB0862" w:rsidRDefault="00BB0862" w:rsidP="00F927D9">
      <w:pPr>
        <w:pStyle w:val="ListParagraph"/>
        <w:numPr>
          <w:ilvl w:val="0"/>
          <w:numId w:val="14"/>
        </w:numPr>
        <w:ind w:right="-934"/>
      </w:pPr>
      <w:r w:rsidRPr="00BB0862">
        <w:t>Roll back your changes if needed.</w:t>
      </w:r>
    </w:p>
    <w:p w14:paraId="6322334A" w14:textId="79688FE1" w:rsidR="00BB0862" w:rsidRPr="00BB0862" w:rsidRDefault="00BB0862" w:rsidP="00F927D9">
      <w:pPr>
        <w:pStyle w:val="ListParagraph"/>
        <w:numPr>
          <w:ilvl w:val="0"/>
          <w:numId w:val="14"/>
        </w:numPr>
        <w:ind w:right="-934"/>
      </w:pPr>
      <w:r w:rsidRPr="00BB0862">
        <w:t>Have two versions be "live" at one time, each one with specific amounts of routed traffic.</w:t>
      </w:r>
    </w:p>
    <w:p w14:paraId="32168ECD" w14:textId="2054ED6C" w:rsidR="00BB0862" w:rsidRDefault="00BB0862">
      <w:pPr>
        <w:spacing w:line="240" w:lineRule="auto"/>
      </w:pPr>
      <w:r>
        <w:br w:type="page"/>
      </w:r>
    </w:p>
    <w:p w14:paraId="738753CE" w14:textId="6E98E780" w:rsidR="00C737B9" w:rsidRDefault="00C737B9" w:rsidP="00C737B9">
      <w:pPr>
        <w:ind w:right="-934"/>
      </w:pPr>
      <w:r>
        <w:lastRenderedPageBreak/>
        <w:t>Follow next steps in order to get Active Deploy integrated in your delivering pipelines so that you have an agile, continuous and zero-downtime deployment of your applications.</w:t>
      </w:r>
      <w:r>
        <w:br/>
      </w:r>
      <w:r>
        <w:br/>
        <w:t xml:space="preserve">While this should be done for the three Java applications, we are going to make the following changes </w:t>
      </w:r>
      <w:r w:rsidRPr="00C737B9">
        <w:rPr>
          <w:b/>
        </w:rPr>
        <w:t>only to the menu delivery pipeline</w:t>
      </w:r>
      <w:r>
        <w:t xml:space="preserve"> since that is enough to see how to integrate Active Deploy with Delivery Pipelines as well as the zero downtime deployment.</w:t>
      </w:r>
      <w:r>
        <w:br/>
      </w:r>
    </w:p>
    <w:p w14:paraId="55185931" w14:textId="5EE7F362" w:rsidR="00495666" w:rsidRDefault="00495666" w:rsidP="00495666">
      <w:pPr>
        <w:pStyle w:val="ListParagraph"/>
        <w:numPr>
          <w:ilvl w:val="0"/>
          <w:numId w:val="15"/>
        </w:numPr>
        <w:ind w:right="-934"/>
      </w:pPr>
      <w:r>
        <w:t xml:space="preserve">Modify the actual </w:t>
      </w:r>
      <w:r w:rsidRPr="00495666">
        <w:rPr>
          <w:i/>
        </w:rPr>
        <w:t>Deploy Container job</w:t>
      </w:r>
      <w:r>
        <w:t xml:space="preserve"> within the </w:t>
      </w:r>
      <w:r w:rsidRPr="00495666">
        <w:rPr>
          <w:i/>
        </w:rPr>
        <w:t>Deploy stage</w:t>
      </w:r>
      <w:r>
        <w:t xml:space="preserve"> to integrate with Active Deploy</w:t>
      </w:r>
    </w:p>
    <w:p w14:paraId="29A8CD47" w14:textId="44A55A7A" w:rsidR="00267C68" w:rsidRDefault="00267C68" w:rsidP="00267C68">
      <w:pPr>
        <w:pStyle w:val="ListParagraph"/>
        <w:numPr>
          <w:ilvl w:val="1"/>
          <w:numId w:val="15"/>
        </w:numPr>
        <w:ind w:right="-934"/>
      </w:pPr>
      <w:r>
        <w:t>Add the following line just before the container group creation script kicks off so that the container group is created without a route for now</w:t>
      </w:r>
      <w:r>
        <w:br/>
      </w:r>
      <w:r>
        <w:br/>
      </w:r>
      <w:r w:rsidRPr="00EA2853">
        <w:rPr>
          <w:rFonts w:ascii="Lucida Console" w:hAnsi="Lucida Console"/>
          <w:sz w:val="22"/>
          <w:szCs w:val="22"/>
        </w:rPr>
        <w:t>export IGNORE_MAPPING_ROUTE=1</w:t>
      </w:r>
      <w:r w:rsidRPr="00267C68">
        <w:br/>
      </w:r>
      <w:r>
        <w:br/>
      </w:r>
      <w:r>
        <w:rPr>
          <w:noProof/>
          <w:lang w:val="en-GB" w:eastAsia="en-GB"/>
        </w:rPr>
        <w:drawing>
          <wp:anchor distT="0" distB="0" distL="114300" distR="114300" simplePos="0" relativeHeight="251756544" behindDoc="1" locked="0" layoutInCell="1" allowOverlap="1" wp14:anchorId="3D7BA133" wp14:editId="17B92ED1">
            <wp:simplePos x="0" y="0"/>
            <wp:positionH relativeFrom="page">
              <wp:align>center</wp:align>
            </wp:positionH>
            <wp:positionV relativeFrom="paragraph">
              <wp:posOffset>854710</wp:posOffset>
            </wp:positionV>
            <wp:extent cx="5259600" cy="175680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86.jpg"/>
                    <pic:cNvPicPr/>
                  </pic:nvPicPr>
                  <pic:blipFill>
                    <a:blip r:embed="rId107">
                      <a:extLst>
                        <a:ext uri="{28A0092B-C50C-407E-A947-70E740481C1C}">
                          <a14:useLocalDpi xmlns:a14="http://schemas.microsoft.com/office/drawing/2010/main" val="0"/>
                        </a:ext>
                      </a:extLst>
                    </a:blip>
                    <a:stretch>
                      <a:fillRect/>
                    </a:stretch>
                  </pic:blipFill>
                  <pic:spPr>
                    <a:xfrm>
                      <a:off x="0" y="0"/>
                      <a:ext cx="5259600" cy="17568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p>
    <w:p w14:paraId="19992C65" w14:textId="0DD92E37" w:rsidR="000046A9" w:rsidRDefault="00495666" w:rsidP="00C737B9">
      <w:pPr>
        <w:pStyle w:val="ListParagraph"/>
        <w:numPr>
          <w:ilvl w:val="1"/>
          <w:numId w:val="15"/>
        </w:numPr>
        <w:ind w:right="-934"/>
      </w:pPr>
      <w:r>
        <w:t xml:space="preserve">Add the following line at the end of the </w:t>
      </w:r>
      <w:r w:rsidRPr="00495666">
        <w:rPr>
          <w:i/>
        </w:rPr>
        <w:t>Deployer Script</w:t>
      </w:r>
      <w:r>
        <w:t xml:space="preserve"> text field</w:t>
      </w:r>
      <w:r>
        <w:br/>
      </w:r>
      <w:r>
        <w:br/>
      </w:r>
      <w:r w:rsidRPr="00EA2853">
        <w:rPr>
          <w:rFonts w:ascii="Lucida Console" w:hAnsi="Lucida Console"/>
          <w:sz w:val="22"/>
          <w:szCs w:val="22"/>
        </w:rPr>
        <w:t>export NAME="${CONTAINER_NAME}_${BUILD_NUMBER}"</w:t>
      </w:r>
      <w:r w:rsidRPr="00EA2853">
        <w:rPr>
          <w:sz w:val="22"/>
          <w:szCs w:val="22"/>
        </w:rPr>
        <w:br/>
      </w:r>
      <w:r>
        <w:br/>
      </w:r>
      <w:r>
        <w:rPr>
          <w:noProof/>
          <w:lang w:val="en-GB" w:eastAsia="en-GB"/>
        </w:rPr>
        <w:drawing>
          <wp:anchor distT="0" distB="0" distL="114300" distR="114300" simplePos="0" relativeHeight="251752448" behindDoc="1" locked="0" layoutInCell="1" allowOverlap="1" wp14:anchorId="1C661CFF" wp14:editId="3C2BBCA3">
            <wp:simplePos x="0" y="0"/>
            <wp:positionH relativeFrom="page">
              <wp:align>center</wp:align>
            </wp:positionH>
            <wp:positionV relativeFrom="paragraph">
              <wp:posOffset>681990</wp:posOffset>
            </wp:positionV>
            <wp:extent cx="5259600" cy="1951200"/>
            <wp:effectExtent l="0" t="0" r="0" b="508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82.jpg"/>
                    <pic:cNvPicPr/>
                  </pic:nvPicPr>
                  <pic:blipFill>
                    <a:blip r:embed="rId108">
                      <a:extLst>
                        <a:ext uri="{28A0092B-C50C-407E-A947-70E740481C1C}">
                          <a14:useLocalDpi xmlns:a14="http://schemas.microsoft.com/office/drawing/2010/main" val="0"/>
                        </a:ext>
                      </a:extLst>
                    </a:blip>
                    <a:stretch>
                      <a:fillRect/>
                    </a:stretch>
                  </pic:blipFill>
                  <pic:spPr>
                    <a:xfrm>
                      <a:off x="0" y="0"/>
                      <a:ext cx="5259600" cy="19512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rsidR="00647DDB">
        <w:br/>
      </w:r>
      <w:r w:rsidR="00647DDB">
        <w:br/>
      </w:r>
      <w:r w:rsidR="00647DDB">
        <w:br/>
      </w:r>
      <w:r w:rsidR="00647DDB">
        <w:br/>
      </w:r>
    </w:p>
    <w:p w14:paraId="6709F0B9" w14:textId="64AEE61A" w:rsidR="00125825" w:rsidRDefault="00125825" w:rsidP="00DB7259">
      <w:pPr>
        <w:pStyle w:val="ListParagraph"/>
        <w:numPr>
          <w:ilvl w:val="1"/>
          <w:numId w:val="15"/>
        </w:numPr>
        <w:ind w:right="-934"/>
      </w:pPr>
      <w:r>
        <w:rPr>
          <w:noProof/>
          <w:lang w:val="en-GB" w:eastAsia="en-GB"/>
        </w:rPr>
        <w:lastRenderedPageBreak/>
        <w:drawing>
          <wp:anchor distT="0" distB="0" distL="114300" distR="114300" simplePos="0" relativeHeight="251755520" behindDoc="1" locked="0" layoutInCell="1" allowOverlap="1" wp14:anchorId="77E96B50" wp14:editId="15BD8A5B">
            <wp:simplePos x="0" y="0"/>
            <wp:positionH relativeFrom="page">
              <wp:align>center</wp:align>
            </wp:positionH>
            <wp:positionV relativeFrom="paragraph">
              <wp:posOffset>516890</wp:posOffset>
            </wp:positionV>
            <wp:extent cx="5914800" cy="7808400"/>
            <wp:effectExtent l="0" t="0" r="381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85.jpg"/>
                    <pic:cNvPicPr/>
                  </pic:nvPicPr>
                  <pic:blipFill>
                    <a:blip r:embed="rId109">
                      <a:extLst>
                        <a:ext uri="{28A0092B-C50C-407E-A947-70E740481C1C}">
                          <a14:useLocalDpi xmlns:a14="http://schemas.microsoft.com/office/drawing/2010/main" val="0"/>
                        </a:ext>
                      </a:extLst>
                    </a:blip>
                    <a:stretch>
                      <a:fillRect/>
                    </a:stretch>
                  </pic:blipFill>
                  <pic:spPr>
                    <a:xfrm>
                      <a:off x="0" y="0"/>
                      <a:ext cx="5914800" cy="7808400"/>
                    </a:xfrm>
                    <a:prstGeom prst="rect">
                      <a:avLst/>
                    </a:prstGeom>
                  </pic:spPr>
                </pic:pic>
              </a:graphicData>
            </a:graphic>
            <wp14:sizeRelH relativeFrom="page">
              <wp14:pctWidth>0</wp14:pctWidth>
            </wp14:sizeRelH>
            <wp14:sizeRelV relativeFrom="page">
              <wp14:pctHeight>0</wp14:pctHeight>
            </wp14:sizeRelV>
          </wp:anchor>
        </w:drawing>
      </w:r>
      <w:r w:rsidR="00C737B9">
        <w:t>Create a new Deploy job, g</w:t>
      </w:r>
      <w:r>
        <w:t xml:space="preserve">ive it an appropriate name, select </w:t>
      </w:r>
      <w:r w:rsidRPr="00125825">
        <w:rPr>
          <w:i/>
        </w:rPr>
        <w:t>Active Deploy – Begin</w:t>
      </w:r>
      <w:r>
        <w:t xml:space="preserve"> as the </w:t>
      </w:r>
      <w:r w:rsidRPr="00125825">
        <w:rPr>
          <w:i/>
        </w:rPr>
        <w:t>Deployer type</w:t>
      </w:r>
      <w:r>
        <w:t xml:space="preserve"> and configure it like the picture below shows</w:t>
      </w:r>
      <w:r w:rsidR="00647DDB">
        <w:br/>
      </w:r>
      <w:r w:rsidR="00647DDB">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00075385">
        <w:br/>
      </w:r>
      <w:r w:rsidR="00647DDB">
        <w:br/>
      </w:r>
      <w:r>
        <w:lastRenderedPageBreak/>
        <w:t xml:space="preserve">The </w:t>
      </w:r>
      <w:r w:rsidRPr="00075385">
        <w:rPr>
          <w:i/>
        </w:rPr>
        <w:t>Active Deploy – Begin</w:t>
      </w:r>
      <w:r>
        <w:t xml:space="preserve"> job will create a new container group and route traffic to it</w:t>
      </w:r>
      <w:r w:rsidR="00075385">
        <w:t>.</w:t>
      </w:r>
      <w:r w:rsidR="00267C68">
        <w:br/>
      </w:r>
    </w:p>
    <w:p w14:paraId="3C341241" w14:textId="2E0ADFEA" w:rsidR="00940FD0" w:rsidRPr="00940FD0" w:rsidRDefault="00267C68" w:rsidP="00940FD0">
      <w:pPr>
        <w:pStyle w:val="ListParagraph"/>
        <w:numPr>
          <w:ilvl w:val="1"/>
          <w:numId w:val="15"/>
        </w:numPr>
        <w:ind w:right="-934"/>
      </w:pPr>
      <w:r>
        <w:t>Create a new Test job</w:t>
      </w:r>
      <w:r w:rsidR="00DB7259">
        <w:t>, name it appropriately and configure it as the picture below shows</w:t>
      </w:r>
      <w:r w:rsidR="00DB7259">
        <w:br/>
      </w:r>
      <w:r w:rsidR="00DB7259">
        <w:br/>
      </w:r>
      <w:r w:rsidR="00DB7259">
        <w:rPr>
          <w:noProof/>
          <w:lang w:val="en-GB" w:eastAsia="en-GB"/>
        </w:rPr>
        <w:drawing>
          <wp:anchor distT="0" distB="0" distL="114300" distR="114300" simplePos="0" relativeHeight="251757568" behindDoc="1" locked="0" layoutInCell="1" allowOverlap="1" wp14:anchorId="49696D19" wp14:editId="005801E3">
            <wp:simplePos x="0" y="0"/>
            <wp:positionH relativeFrom="page">
              <wp:align>center</wp:align>
            </wp:positionH>
            <wp:positionV relativeFrom="paragraph">
              <wp:posOffset>527050</wp:posOffset>
            </wp:positionV>
            <wp:extent cx="5259600" cy="5230800"/>
            <wp:effectExtent l="0" t="0" r="0" b="190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87.jpg"/>
                    <pic:cNvPicPr/>
                  </pic:nvPicPr>
                  <pic:blipFill>
                    <a:blip r:embed="rId110">
                      <a:extLst>
                        <a:ext uri="{28A0092B-C50C-407E-A947-70E740481C1C}">
                          <a14:useLocalDpi xmlns:a14="http://schemas.microsoft.com/office/drawing/2010/main" val="0"/>
                        </a:ext>
                      </a:extLst>
                    </a:blip>
                    <a:stretch>
                      <a:fillRect/>
                    </a:stretch>
                  </pic:blipFill>
                  <pic:spPr>
                    <a:xfrm>
                      <a:off x="0" y="0"/>
                      <a:ext cx="5259600" cy="5230800"/>
                    </a:xfrm>
                    <a:prstGeom prst="rect">
                      <a:avLst/>
                    </a:prstGeom>
                  </pic:spPr>
                </pic:pic>
              </a:graphicData>
            </a:graphic>
            <wp14:sizeRelH relativeFrom="page">
              <wp14:pctWidth>0</wp14:pctWidth>
            </wp14:sizeRelH>
            <wp14:sizeRelV relativeFrom="page">
              <wp14:pctHeight>0</wp14:pctHeight>
            </wp14:sizeRelV>
          </wp:anchor>
        </w:drawing>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r>
      <w:r w:rsidR="00DB7259">
        <w:br/>
        <w:t xml:space="preserve">The directive in the </w:t>
      </w:r>
      <w:r w:rsidR="00DB7259" w:rsidRPr="000A6755">
        <w:rPr>
          <w:i/>
        </w:rPr>
        <w:t>Test Command</w:t>
      </w:r>
      <w:r w:rsidR="00DB7259">
        <w:t xml:space="preserve"> field serves to perform any test now that we have both new and old app versions running and receiving traffic. Since we do not want to perform any test, we add the directive you see in the picture to return always success.</w:t>
      </w:r>
      <w:r w:rsidR="00DB7259">
        <w:br/>
      </w:r>
      <w:r w:rsidR="00DB7259" w:rsidRPr="00940FD0">
        <w:rPr>
          <w:b/>
          <w:color w:val="FF0000"/>
        </w:rPr>
        <w:t>IMPORTANT:</w:t>
      </w:r>
      <w:r w:rsidR="00DB7259" w:rsidRPr="00940FD0">
        <w:rPr>
          <w:color w:val="FF0000"/>
        </w:rPr>
        <w:t xml:space="preserve"> </w:t>
      </w:r>
      <w:r w:rsidR="00940FD0" w:rsidRPr="00940FD0">
        <w:t>Clear the </w:t>
      </w:r>
      <w:r w:rsidR="00940FD0" w:rsidRPr="00940FD0">
        <w:rPr>
          <w:bCs/>
          <w:i/>
        </w:rPr>
        <w:t>Stop running this stage if this job fails</w:t>
      </w:r>
      <w:r w:rsidR="00940FD0" w:rsidRPr="00940FD0">
        <w:t> check box for all test jobs to allow the </w:t>
      </w:r>
      <w:r w:rsidR="00940FD0" w:rsidRPr="00940FD0">
        <w:rPr>
          <w:bCs/>
          <w:i/>
        </w:rPr>
        <w:t>Active Deploy - Complete</w:t>
      </w:r>
      <w:r w:rsidR="00940FD0" w:rsidRPr="00940FD0">
        <w:t> job to run. The </w:t>
      </w:r>
      <w:r w:rsidR="00940FD0" w:rsidRPr="00940FD0">
        <w:rPr>
          <w:bCs/>
          <w:i/>
        </w:rPr>
        <w:t xml:space="preserve">Active Deploy </w:t>
      </w:r>
      <w:r w:rsidR="00940FD0">
        <w:rPr>
          <w:bCs/>
          <w:i/>
        </w:rPr>
        <w:t>–</w:t>
      </w:r>
      <w:r w:rsidR="00940FD0" w:rsidRPr="00940FD0">
        <w:rPr>
          <w:bCs/>
          <w:i/>
        </w:rPr>
        <w:t xml:space="preserve"> Complete</w:t>
      </w:r>
      <w:r w:rsidR="00940FD0">
        <w:rPr>
          <w:bCs/>
          <w:i/>
        </w:rPr>
        <w:t xml:space="preserve"> </w:t>
      </w:r>
      <w:r w:rsidR="00940FD0" w:rsidRPr="00940FD0">
        <w:t>job must run to be able to roll back the deployment in case tests fail, or decrease the instances of the original version of the app if tests succeed.</w:t>
      </w:r>
      <w:r w:rsidR="00ED4144">
        <w:br/>
      </w:r>
    </w:p>
    <w:p w14:paraId="1EFCDAA5" w14:textId="77777777" w:rsidR="00244C08" w:rsidRDefault="00ED4144" w:rsidP="00495666">
      <w:pPr>
        <w:pStyle w:val="ListParagraph"/>
        <w:numPr>
          <w:ilvl w:val="1"/>
          <w:numId w:val="15"/>
        </w:numPr>
        <w:ind w:right="-934"/>
      </w:pPr>
      <w:r>
        <w:lastRenderedPageBreak/>
        <w:t>Create a new Deploy job, g</w:t>
      </w:r>
      <w:r w:rsidRPr="00ED4144">
        <w:t xml:space="preserve">ive it an appropriate name, select </w:t>
      </w:r>
      <w:r w:rsidRPr="00ED4144">
        <w:rPr>
          <w:i/>
        </w:rPr>
        <w:t xml:space="preserve">Active Deploy – </w:t>
      </w:r>
      <w:r>
        <w:rPr>
          <w:i/>
        </w:rPr>
        <w:t>Complete</w:t>
      </w:r>
      <w:r w:rsidRPr="00ED4144">
        <w:t xml:space="preserve"> as the </w:t>
      </w:r>
      <w:r w:rsidRPr="00ED4144">
        <w:rPr>
          <w:i/>
        </w:rPr>
        <w:t>Deployer type</w:t>
      </w:r>
      <w:r w:rsidRPr="00ED4144">
        <w:t xml:space="preserve"> and </w:t>
      </w:r>
      <w:r w:rsidR="007E3891">
        <w:t>leave the rest as it is.</w:t>
      </w:r>
    </w:p>
    <w:p w14:paraId="69B23E68" w14:textId="0D81694C" w:rsidR="0054427B" w:rsidRDefault="00C90C7D" w:rsidP="00495666">
      <w:pPr>
        <w:pStyle w:val="ListParagraph"/>
        <w:numPr>
          <w:ilvl w:val="1"/>
          <w:numId w:val="15"/>
        </w:numPr>
        <w:ind w:right="-934"/>
      </w:pPr>
      <w:r>
        <w:t>Go into the environment tab and add the following ones</w:t>
      </w:r>
      <w:r>
        <w:br/>
      </w:r>
      <w:r>
        <w:br/>
      </w:r>
      <w:r w:rsidR="00B44794">
        <w:rPr>
          <w:noProof/>
          <w:lang w:val="en-GB" w:eastAsia="en-GB"/>
        </w:rPr>
        <w:drawing>
          <wp:anchor distT="0" distB="0" distL="114300" distR="114300" simplePos="0" relativeHeight="251758592" behindDoc="1" locked="0" layoutInCell="1" allowOverlap="1" wp14:anchorId="62A8F1E2" wp14:editId="676EC6D2">
            <wp:simplePos x="0" y="0"/>
            <wp:positionH relativeFrom="page">
              <wp:align>center</wp:align>
            </wp:positionH>
            <wp:positionV relativeFrom="paragraph">
              <wp:posOffset>346710</wp:posOffset>
            </wp:positionV>
            <wp:extent cx="5259600" cy="5119200"/>
            <wp:effectExtent l="0" t="0" r="0" b="1206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90.jpg"/>
                    <pic:cNvPicPr/>
                  </pic:nvPicPr>
                  <pic:blipFill>
                    <a:blip r:embed="rId111">
                      <a:extLst>
                        <a:ext uri="{28A0092B-C50C-407E-A947-70E740481C1C}">
                          <a14:useLocalDpi xmlns:a14="http://schemas.microsoft.com/office/drawing/2010/main" val="0"/>
                        </a:ext>
                      </a:extLst>
                    </a:blip>
                    <a:stretch>
                      <a:fillRect/>
                    </a:stretch>
                  </pic:blipFill>
                  <pic:spPr>
                    <a:xfrm>
                      <a:off x="0" y="0"/>
                      <a:ext cx="5259600" cy="51192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rsidR="002F26DF">
        <w:br/>
      </w:r>
      <w:r w:rsidR="002F26DF">
        <w:br/>
      </w:r>
      <w:r w:rsidR="002F26DF">
        <w:br/>
      </w:r>
      <w:r w:rsidR="002F26DF">
        <w:br/>
      </w:r>
      <w:r w:rsidR="002F26DF">
        <w:br/>
      </w:r>
      <w:r w:rsidR="002F26DF">
        <w:br/>
      </w:r>
      <w:r w:rsidR="002F26DF">
        <w:br/>
      </w:r>
      <w:r w:rsidR="002F26DF">
        <w:br/>
      </w:r>
      <w:r w:rsidR="002F26DF">
        <w:br/>
      </w:r>
      <w:r w:rsidR="002F26DF">
        <w:br/>
      </w:r>
      <w:r w:rsidR="002F26DF">
        <w:br/>
      </w:r>
      <w:r w:rsidR="002F26DF">
        <w:br/>
      </w:r>
      <w:r w:rsidR="002F26DF">
        <w:br/>
      </w:r>
      <w:r w:rsidR="002F26DF">
        <w:br/>
      </w:r>
      <w:r w:rsidR="002F26DF">
        <w:br/>
      </w:r>
      <w:r>
        <w:br/>
      </w:r>
      <w:r>
        <w:br/>
      </w:r>
      <w:r>
        <w:br/>
      </w:r>
      <w:r w:rsidR="00B44794">
        <w:br/>
      </w:r>
      <w:r>
        <w:br/>
      </w:r>
      <w:r>
        <w:br/>
      </w:r>
      <w:r w:rsidR="002F26DF">
        <w:t xml:space="preserve">where </w:t>
      </w:r>
      <w:r w:rsidR="002F26DF" w:rsidRPr="0054427B">
        <w:rPr>
          <w:i/>
        </w:rPr>
        <w:t>GROUP_SIZE</w:t>
      </w:r>
      <w:r w:rsidR="002F26DF">
        <w:t xml:space="preserve"> is the size of the new container group </w:t>
      </w:r>
      <w:r w:rsidR="00B44794">
        <w:t>created by Active Deploy,</w:t>
      </w:r>
      <w:r w:rsidR="0054427B">
        <w:t xml:space="preserve"> the </w:t>
      </w:r>
      <w:r w:rsidR="0054427B" w:rsidRPr="0054427B">
        <w:rPr>
          <w:i/>
        </w:rPr>
        <w:t>CONCURRENT_VERSIONS</w:t>
      </w:r>
      <w:r w:rsidR="0054427B">
        <w:t xml:space="preserve"> the number of concurrent versions Active Deploy will keep active and deploy</w:t>
      </w:r>
      <w:r w:rsidR="00B44794">
        <w:t xml:space="preserve">ed and </w:t>
      </w:r>
      <w:r w:rsidR="00B44794" w:rsidRPr="00B44794">
        <w:rPr>
          <w:i/>
        </w:rPr>
        <w:t>NAME</w:t>
      </w:r>
      <w:r w:rsidR="00B44794">
        <w:t xml:space="preserve"> the name of the container group.</w:t>
      </w:r>
      <w:r w:rsidR="0054427B">
        <w:br/>
      </w:r>
      <w:r w:rsidR="0054427B">
        <w:br/>
        <w:t>We are setting the concurrent versions to be only one so that we see how the menu changes when we deploy a new version of it.</w:t>
      </w:r>
      <w:r w:rsidR="00B44794">
        <w:br/>
      </w:r>
      <w:r w:rsidR="00B44794">
        <w:br/>
        <w:t xml:space="preserve">We leave the </w:t>
      </w:r>
      <w:r w:rsidR="00B44794" w:rsidRPr="00B44794">
        <w:rPr>
          <w:i/>
        </w:rPr>
        <w:t>NAME</w:t>
      </w:r>
      <w:r w:rsidR="00B44794">
        <w:t xml:space="preserve"> value empty since it will get a value with the export directive added to the </w:t>
      </w:r>
      <w:r w:rsidR="00B44794" w:rsidRPr="00B44794">
        <w:rPr>
          <w:i/>
        </w:rPr>
        <w:t>deploy container</w:t>
      </w:r>
      <w:r w:rsidR="00B44794">
        <w:t xml:space="preserve"> stage in previous step.</w:t>
      </w:r>
      <w:r w:rsidR="0054427B">
        <w:br/>
      </w:r>
    </w:p>
    <w:p w14:paraId="02DFD76E" w14:textId="459D0C07" w:rsidR="00495666" w:rsidRDefault="0054427B" w:rsidP="0025411E">
      <w:pPr>
        <w:pStyle w:val="ListParagraph"/>
        <w:numPr>
          <w:ilvl w:val="1"/>
          <w:numId w:val="15"/>
        </w:numPr>
        <w:ind w:right="-934"/>
      </w:pPr>
      <w:r>
        <w:t>Click on Save</w:t>
      </w:r>
      <w:r w:rsidR="00495666">
        <w:br/>
      </w:r>
    </w:p>
    <w:p w14:paraId="243794DC" w14:textId="58884CC8" w:rsidR="00495666" w:rsidRDefault="001A5F64" w:rsidP="00495666">
      <w:pPr>
        <w:pStyle w:val="ListParagraph"/>
        <w:numPr>
          <w:ilvl w:val="0"/>
          <w:numId w:val="15"/>
        </w:numPr>
        <w:ind w:right="-934"/>
      </w:pPr>
      <w:r>
        <w:lastRenderedPageBreak/>
        <w:t xml:space="preserve">Execute </w:t>
      </w:r>
      <w:r w:rsidR="0025411E">
        <w:t>the deploy stage so that new jobs get done and a new version of the menu app is deployed.</w:t>
      </w:r>
    </w:p>
    <w:p w14:paraId="5E70AF1B" w14:textId="77777777" w:rsidR="00282671" w:rsidRDefault="00282671" w:rsidP="0025411E">
      <w:pPr>
        <w:pStyle w:val="ListParagraph"/>
        <w:numPr>
          <w:ilvl w:val="1"/>
          <w:numId w:val="15"/>
        </w:numPr>
        <w:ind w:right="-934"/>
      </w:pPr>
      <w:r>
        <w:t xml:space="preserve">Since there has not been any change in the code but in the deployment process, we can skip the </w:t>
      </w:r>
      <w:r w:rsidRPr="00282671">
        <w:rPr>
          <w:i/>
        </w:rPr>
        <w:t>Build</w:t>
      </w:r>
      <w:r>
        <w:t xml:space="preserve"> and </w:t>
      </w:r>
      <w:r w:rsidRPr="00282671">
        <w:rPr>
          <w:i/>
        </w:rPr>
        <w:t>Docker Image</w:t>
      </w:r>
      <w:r>
        <w:t xml:space="preserve"> stages and directly send the current output artifact of the </w:t>
      </w:r>
      <w:r w:rsidRPr="00282671">
        <w:rPr>
          <w:i/>
        </w:rPr>
        <w:t>Docker Image</w:t>
      </w:r>
      <w:r>
        <w:t xml:space="preserve"> stage to the </w:t>
      </w:r>
      <w:r w:rsidRPr="00282671">
        <w:rPr>
          <w:i/>
        </w:rPr>
        <w:t>Deploy</w:t>
      </w:r>
      <w:r>
        <w:t xml:space="preserve"> stage</w:t>
      </w:r>
      <w:r>
        <w:br/>
      </w:r>
      <w:r>
        <w:br/>
      </w:r>
      <w:r>
        <w:rPr>
          <w:noProof/>
          <w:lang w:val="en-GB" w:eastAsia="en-GB"/>
        </w:rPr>
        <w:drawing>
          <wp:anchor distT="0" distB="0" distL="114300" distR="114300" simplePos="0" relativeHeight="251759616" behindDoc="1" locked="0" layoutInCell="1" allowOverlap="1" wp14:anchorId="205D1813" wp14:editId="33FF2665">
            <wp:simplePos x="0" y="0"/>
            <wp:positionH relativeFrom="page">
              <wp:align>center</wp:align>
            </wp:positionH>
            <wp:positionV relativeFrom="paragraph">
              <wp:posOffset>702310</wp:posOffset>
            </wp:positionV>
            <wp:extent cx="5259600" cy="330840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1.jpg"/>
                    <pic:cNvPicPr/>
                  </pic:nvPicPr>
                  <pic:blipFill>
                    <a:blip r:embed="rId112">
                      <a:extLst>
                        <a:ext uri="{28A0092B-C50C-407E-A947-70E740481C1C}">
                          <a14:useLocalDpi xmlns:a14="http://schemas.microsoft.com/office/drawing/2010/main" val="0"/>
                        </a:ext>
                      </a:extLst>
                    </a:blip>
                    <a:stretch>
                      <a:fillRect/>
                    </a:stretch>
                  </pic:blipFill>
                  <pic:spPr>
                    <a:xfrm>
                      <a:off x="0" y="0"/>
                      <a:ext cx="5259600" cy="33084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p>
    <w:p w14:paraId="34E334F9" w14:textId="349F1A3F" w:rsidR="0025411E" w:rsidRDefault="00282671" w:rsidP="0025411E">
      <w:pPr>
        <w:pStyle w:val="ListParagraph"/>
        <w:numPr>
          <w:ilvl w:val="1"/>
          <w:numId w:val="15"/>
        </w:numPr>
        <w:ind w:right="-934"/>
      </w:pPr>
      <w:r>
        <w:t>After the Deploy stage has finished, we should see the three new jobs within the stage in green (see picture above). Moreover, if we list the container groups on the CLI we will see new versions of the container groups</w:t>
      </w:r>
      <w:r>
        <w:br/>
      </w:r>
      <w:r>
        <w:br/>
      </w:r>
      <w:r w:rsidR="00B76818">
        <w:rPr>
          <w:noProof/>
          <w:lang w:val="en-GB" w:eastAsia="en-GB"/>
        </w:rPr>
        <w:drawing>
          <wp:anchor distT="0" distB="0" distL="114300" distR="114300" simplePos="0" relativeHeight="251760640" behindDoc="1" locked="0" layoutInCell="1" allowOverlap="1" wp14:anchorId="13AAF515" wp14:editId="455DE8D7">
            <wp:simplePos x="0" y="0"/>
            <wp:positionH relativeFrom="page">
              <wp:align>center</wp:align>
            </wp:positionH>
            <wp:positionV relativeFrom="paragraph">
              <wp:posOffset>702310</wp:posOffset>
            </wp:positionV>
            <wp:extent cx="5979600" cy="9972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92.jpg"/>
                    <pic:cNvPicPr/>
                  </pic:nvPicPr>
                  <pic:blipFill>
                    <a:blip r:embed="rId113">
                      <a:extLst>
                        <a:ext uri="{28A0092B-C50C-407E-A947-70E740481C1C}">
                          <a14:useLocalDpi xmlns:a14="http://schemas.microsoft.com/office/drawing/2010/main" val="0"/>
                        </a:ext>
                      </a:extLst>
                    </a:blip>
                    <a:stretch>
                      <a:fillRect/>
                    </a:stretch>
                  </pic:blipFill>
                  <pic:spPr>
                    <a:xfrm>
                      <a:off x="0" y="0"/>
                      <a:ext cx="5979600" cy="9972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p>
    <w:p w14:paraId="2A439C74" w14:textId="0D3EF46B" w:rsidR="00495666" w:rsidRDefault="00B76818" w:rsidP="00495666">
      <w:pPr>
        <w:pStyle w:val="ListParagraph"/>
        <w:numPr>
          <w:ilvl w:val="0"/>
          <w:numId w:val="15"/>
        </w:numPr>
        <w:ind w:right="-934"/>
      </w:pPr>
      <w:r>
        <w:t>End to end CI/CD example</w:t>
      </w:r>
    </w:p>
    <w:p w14:paraId="6B5A9342" w14:textId="77777777" w:rsidR="00911B7A" w:rsidRDefault="00911B7A" w:rsidP="00911B7A">
      <w:pPr>
        <w:pStyle w:val="ListParagraph"/>
        <w:numPr>
          <w:ilvl w:val="1"/>
          <w:numId w:val="15"/>
        </w:numPr>
        <w:ind w:right="-934"/>
      </w:pPr>
      <w:r>
        <w:t>Open in your browser the following file belonging to the menu project and living in your GitHub repo</w:t>
      </w:r>
      <w:r>
        <w:br/>
      </w:r>
      <w:r>
        <w:br/>
      </w:r>
      <w:r w:rsidRPr="00226E5C">
        <w:rPr>
          <w:rFonts w:ascii="Lucida Console" w:hAnsi="Lucida Console"/>
          <w:sz w:val="22"/>
          <w:szCs w:val="22"/>
        </w:rPr>
        <w:t>https://github.com/</w:t>
      </w:r>
      <w:r w:rsidRPr="00226E5C">
        <w:rPr>
          <w:rFonts w:ascii="Lucida Console" w:hAnsi="Lucida Console"/>
          <w:i/>
          <w:sz w:val="22"/>
          <w:szCs w:val="22"/>
        </w:rPr>
        <w:t>{your_github_username}</w:t>
      </w:r>
      <w:r w:rsidRPr="00226E5C">
        <w:rPr>
          <w:rFonts w:ascii="Lucida Console" w:hAnsi="Lucida Console"/>
          <w:sz w:val="22"/>
          <w:szCs w:val="22"/>
        </w:rPr>
        <w:t>/interconnect-menu/blob/master/src/main/resources/static/css/index.css</w:t>
      </w:r>
      <w:r>
        <w:br/>
      </w:r>
    </w:p>
    <w:p w14:paraId="56BB2E5D" w14:textId="1BF2AD9D" w:rsidR="00677B60" w:rsidRDefault="00911B7A" w:rsidP="00911B7A">
      <w:pPr>
        <w:pStyle w:val="ListParagraph"/>
        <w:numPr>
          <w:ilvl w:val="1"/>
          <w:numId w:val="15"/>
        </w:numPr>
        <w:ind w:right="-934"/>
      </w:pPr>
      <w:r>
        <w:t>Click</w:t>
      </w:r>
      <w:r w:rsidR="00677B60">
        <w:t xml:space="preserve"> on the pencil to edit the file</w:t>
      </w:r>
      <w:r w:rsidR="00677B60">
        <w:br/>
      </w:r>
      <w:r w:rsidR="00677B60">
        <w:br/>
      </w:r>
      <w:r w:rsidR="00677B60">
        <w:rPr>
          <w:noProof/>
          <w:lang w:val="en-GB" w:eastAsia="en-GB"/>
        </w:rPr>
        <w:lastRenderedPageBreak/>
        <w:drawing>
          <wp:anchor distT="0" distB="0" distL="114300" distR="114300" simplePos="0" relativeHeight="251761664" behindDoc="1" locked="0" layoutInCell="1" allowOverlap="1" wp14:anchorId="50973EEA" wp14:editId="34056033">
            <wp:simplePos x="0" y="0"/>
            <wp:positionH relativeFrom="page">
              <wp:align>center</wp:align>
            </wp:positionH>
            <wp:positionV relativeFrom="paragraph">
              <wp:posOffset>-3810</wp:posOffset>
            </wp:positionV>
            <wp:extent cx="6159600" cy="414360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93.jpg"/>
                    <pic:cNvPicPr/>
                  </pic:nvPicPr>
                  <pic:blipFill>
                    <a:blip r:embed="rId114">
                      <a:extLst>
                        <a:ext uri="{28A0092B-C50C-407E-A947-70E740481C1C}">
                          <a14:useLocalDpi xmlns:a14="http://schemas.microsoft.com/office/drawing/2010/main" val="0"/>
                        </a:ext>
                      </a:extLst>
                    </a:blip>
                    <a:stretch>
                      <a:fillRect/>
                    </a:stretch>
                  </pic:blipFill>
                  <pic:spPr>
                    <a:xfrm>
                      <a:off x="0" y="0"/>
                      <a:ext cx="6159600" cy="4143600"/>
                    </a:xfrm>
                    <a:prstGeom prst="rect">
                      <a:avLst/>
                    </a:prstGeom>
                  </pic:spPr>
                </pic:pic>
              </a:graphicData>
            </a:graphic>
            <wp14:sizeRelH relativeFrom="page">
              <wp14:pctWidth>0</wp14:pctWidth>
            </wp14:sizeRelH>
            <wp14:sizeRelV relativeFrom="page">
              <wp14:pctHeight>0</wp14:pctHeight>
            </wp14:sizeRelV>
          </wp:anchor>
        </w:drawing>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r w:rsidR="00677B60">
        <w:br/>
      </w:r>
    </w:p>
    <w:p w14:paraId="698AD1B1" w14:textId="45226B13" w:rsidR="005E2C6C" w:rsidRDefault="00677B60" w:rsidP="00911B7A">
      <w:pPr>
        <w:pStyle w:val="ListParagraph"/>
        <w:numPr>
          <w:ilvl w:val="1"/>
          <w:numId w:val="15"/>
        </w:numPr>
        <w:ind w:right="-934"/>
      </w:pPr>
      <w:r>
        <w:t>C</w:t>
      </w:r>
      <w:r w:rsidR="00911B7A">
        <w:t>hange the background color to something different</w:t>
      </w:r>
      <w:r w:rsidR="00911B7A">
        <w:br/>
      </w:r>
      <w:r w:rsidR="00911B7A">
        <w:br/>
      </w:r>
      <w:r w:rsidR="00FB051A">
        <w:rPr>
          <w:noProof/>
          <w:lang w:val="en-GB" w:eastAsia="en-GB"/>
        </w:rPr>
        <w:drawing>
          <wp:anchor distT="0" distB="0" distL="114300" distR="114300" simplePos="0" relativeHeight="251766784" behindDoc="1" locked="0" layoutInCell="1" allowOverlap="1" wp14:anchorId="2265A130" wp14:editId="672A5653">
            <wp:simplePos x="0" y="0"/>
            <wp:positionH relativeFrom="page">
              <wp:align>center</wp:align>
            </wp:positionH>
            <wp:positionV relativeFrom="paragraph">
              <wp:posOffset>349885</wp:posOffset>
            </wp:positionV>
            <wp:extent cx="5259600" cy="2782800"/>
            <wp:effectExtent l="0" t="0" r="0" b="1143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97.jpg"/>
                    <pic:cNvPicPr/>
                  </pic:nvPicPr>
                  <pic:blipFill>
                    <a:blip r:embed="rId115">
                      <a:extLst>
                        <a:ext uri="{28A0092B-C50C-407E-A947-70E740481C1C}">
                          <a14:useLocalDpi xmlns:a14="http://schemas.microsoft.com/office/drawing/2010/main" val="0"/>
                        </a:ext>
                      </a:extLst>
                    </a:blip>
                    <a:stretch>
                      <a:fillRect/>
                    </a:stretch>
                  </pic:blipFill>
                  <pic:spPr>
                    <a:xfrm>
                      <a:off x="0" y="0"/>
                      <a:ext cx="5259600" cy="27828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rsidR="00911B7A">
        <w:br/>
      </w:r>
      <w:r w:rsidR="00911B7A">
        <w:br/>
      </w:r>
      <w:r w:rsidR="00911B7A">
        <w:br/>
      </w:r>
      <w:r w:rsidR="00911B7A">
        <w:br/>
      </w:r>
      <w:r w:rsidR="005E2C6C">
        <w:br/>
      </w:r>
      <w:r w:rsidR="005E2C6C">
        <w:br/>
      </w:r>
      <w:r w:rsidR="005E2C6C">
        <w:br/>
      </w:r>
      <w:r w:rsidR="005E2C6C">
        <w:br/>
      </w:r>
      <w:r w:rsidR="005E2C6C">
        <w:br/>
      </w:r>
      <w:r w:rsidR="005E2C6C">
        <w:br/>
      </w:r>
    </w:p>
    <w:p w14:paraId="79A2A921" w14:textId="77777777" w:rsidR="005E2C6C" w:rsidRDefault="005E2C6C" w:rsidP="00911B7A">
      <w:pPr>
        <w:pStyle w:val="ListParagraph"/>
        <w:numPr>
          <w:ilvl w:val="1"/>
          <w:numId w:val="15"/>
        </w:numPr>
        <w:ind w:right="-934"/>
      </w:pPr>
      <w:r>
        <w:rPr>
          <w:noProof/>
          <w:lang w:val="en-GB" w:eastAsia="en-GB"/>
        </w:rPr>
        <w:lastRenderedPageBreak/>
        <w:drawing>
          <wp:anchor distT="0" distB="0" distL="114300" distR="114300" simplePos="0" relativeHeight="251763712" behindDoc="1" locked="0" layoutInCell="1" allowOverlap="1" wp14:anchorId="7DC8F21A" wp14:editId="5C81C656">
            <wp:simplePos x="0" y="0"/>
            <wp:positionH relativeFrom="page">
              <wp:align>center</wp:align>
            </wp:positionH>
            <wp:positionV relativeFrom="paragraph">
              <wp:posOffset>631190</wp:posOffset>
            </wp:positionV>
            <wp:extent cx="6159600" cy="218880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95.jpg"/>
                    <pic:cNvPicPr/>
                  </pic:nvPicPr>
                  <pic:blipFill>
                    <a:blip r:embed="rId116">
                      <a:extLst>
                        <a:ext uri="{28A0092B-C50C-407E-A947-70E740481C1C}">
                          <a14:useLocalDpi xmlns:a14="http://schemas.microsoft.com/office/drawing/2010/main" val="0"/>
                        </a:ext>
                      </a:extLst>
                    </a:blip>
                    <a:stretch>
                      <a:fillRect/>
                    </a:stretch>
                  </pic:blipFill>
                  <pic:spPr>
                    <a:xfrm>
                      <a:off x="0" y="0"/>
                      <a:ext cx="6159600" cy="2188800"/>
                    </a:xfrm>
                    <a:prstGeom prst="rect">
                      <a:avLst/>
                    </a:prstGeom>
                  </pic:spPr>
                </pic:pic>
              </a:graphicData>
            </a:graphic>
            <wp14:sizeRelH relativeFrom="page">
              <wp14:pctWidth>0</wp14:pctWidth>
            </wp14:sizeRelH>
            <wp14:sizeRelV relativeFrom="page">
              <wp14:pctHeight>0</wp14:pctHeight>
            </wp14:sizeRelV>
          </wp:anchor>
        </w:drawing>
      </w:r>
      <w:r>
        <w:t>Scroll to the bottom of the page, include some comments about the change and commit the changes</w:t>
      </w:r>
      <w:r>
        <w:br/>
      </w:r>
      <w:r>
        <w:br/>
      </w:r>
      <w:r>
        <w:br/>
      </w:r>
      <w:r>
        <w:br/>
      </w:r>
      <w:r>
        <w:br/>
      </w:r>
      <w:r>
        <w:br/>
      </w:r>
      <w:r w:rsidR="00911B7A">
        <w:br/>
      </w:r>
      <w:r w:rsidR="00911B7A">
        <w:br/>
      </w:r>
      <w:r>
        <w:br/>
      </w:r>
      <w:r>
        <w:br/>
      </w:r>
      <w:r>
        <w:br/>
      </w:r>
      <w:r>
        <w:br/>
      </w:r>
      <w:r>
        <w:br/>
      </w:r>
      <w:r>
        <w:br/>
      </w:r>
      <w:r>
        <w:br/>
      </w:r>
    </w:p>
    <w:p w14:paraId="11DC991B" w14:textId="782E94FD" w:rsidR="00CB1D77" w:rsidRDefault="005E2C6C" w:rsidP="00911B7A">
      <w:pPr>
        <w:pStyle w:val="ListParagraph"/>
        <w:numPr>
          <w:ilvl w:val="1"/>
          <w:numId w:val="15"/>
        </w:numPr>
        <w:ind w:right="-934"/>
      </w:pPr>
      <w:r>
        <w:t>Right after you commit the changes, your delivery pipeline should automatically get triggered</w:t>
      </w:r>
      <w:r>
        <w:br/>
      </w:r>
      <w:r>
        <w:br/>
      </w:r>
      <w:r w:rsidR="00B2009D">
        <w:rPr>
          <w:noProof/>
          <w:lang w:val="en-GB" w:eastAsia="en-GB"/>
        </w:rPr>
        <w:drawing>
          <wp:anchor distT="0" distB="0" distL="114300" distR="114300" simplePos="0" relativeHeight="251764736" behindDoc="1" locked="0" layoutInCell="1" allowOverlap="1" wp14:anchorId="11F3F98A" wp14:editId="4B12E1C9">
            <wp:simplePos x="0" y="0"/>
            <wp:positionH relativeFrom="page">
              <wp:align>center</wp:align>
            </wp:positionH>
            <wp:positionV relativeFrom="paragraph">
              <wp:posOffset>521970</wp:posOffset>
            </wp:positionV>
            <wp:extent cx="5259600" cy="394560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96.jpg"/>
                    <pic:cNvPicPr/>
                  </pic:nvPicPr>
                  <pic:blipFill>
                    <a:blip r:embed="rId117">
                      <a:extLst>
                        <a:ext uri="{28A0092B-C50C-407E-A947-70E740481C1C}">
                          <a14:useLocalDpi xmlns:a14="http://schemas.microsoft.com/office/drawing/2010/main" val="0"/>
                        </a:ext>
                      </a:extLst>
                    </a:blip>
                    <a:stretch>
                      <a:fillRect/>
                    </a:stretch>
                  </pic:blipFill>
                  <pic:spPr>
                    <a:xfrm>
                      <a:off x="0" y="0"/>
                      <a:ext cx="5259600" cy="39456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rsidR="00B2009D">
        <w:br/>
      </w:r>
      <w:r w:rsidR="00B2009D">
        <w:br/>
      </w:r>
      <w:r w:rsidR="00B2009D">
        <w:br/>
      </w:r>
      <w:r w:rsidR="00B2009D">
        <w:br/>
      </w:r>
      <w:r w:rsidR="00B2009D">
        <w:br/>
      </w:r>
      <w:r w:rsidR="00B2009D">
        <w:br/>
      </w:r>
      <w:r w:rsidR="00B2009D">
        <w:br/>
      </w:r>
      <w:r w:rsidR="00B2009D">
        <w:br/>
      </w:r>
      <w:r w:rsidR="00B2009D">
        <w:br/>
      </w:r>
      <w:r w:rsidR="00B2009D">
        <w:br/>
      </w:r>
      <w:r w:rsidR="00B2009D">
        <w:br/>
      </w:r>
      <w:r w:rsidR="00B2009D">
        <w:br/>
      </w:r>
      <w:r w:rsidR="00B2009D">
        <w:br/>
      </w:r>
      <w:r w:rsidR="00B2009D">
        <w:br/>
      </w:r>
      <w:r w:rsidR="00B2009D">
        <w:br/>
      </w:r>
      <w:r>
        <w:br/>
      </w:r>
      <w:r w:rsidR="00CB1D77">
        <w:br/>
      </w:r>
    </w:p>
    <w:p w14:paraId="2608F141" w14:textId="77777777" w:rsidR="00986FD9" w:rsidRDefault="00CB1D77" w:rsidP="00911B7A">
      <w:pPr>
        <w:pStyle w:val="ListParagraph"/>
        <w:numPr>
          <w:ilvl w:val="1"/>
          <w:numId w:val="15"/>
        </w:numPr>
        <w:ind w:right="-934"/>
      </w:pPr>
      <w:r>
        <w:t xml:space="preserve">Open your browser and point it to the </w:t>
      </w:r>
      <w:r w:rsidR="00986FD9">
        <w:t>public route your defined for the menu app</w:t>
      </w:r>
    </w:p>
    <w:p w14:paraId="50AC76E6" w14:textId="79FA28ED" w:rsidR="00911B7A" w:rsidRDefault="00986FD9" w:rsidP="00911B7A">
      <w:pPr>
        <w:pStyle w:val="ListParagraph"/>
        <w:numPr>
          <w:ilvl w:val="1"/>
          <w:numId w:val="15"/>
        </w:numPr>
        <w:ind w:right="-934"/>
      </w:pPr>
      <w:r>
        <w:lastRenderedPageBreak/>
        <w:t>Refresh your browser every now and then until the delivery pipeline has successfully finish so that you verify new changes have been made with zero-downtime. That is, every time you refresh the browser the application is working.</w:t>
      </w:r>
      <w:r w:rsidR="00911B7A">
        <w:br/>
      </w:r>
    </w:p>
    <w:p w14:paraId="0110DBD9" w14:textId="77777777" w:rsidR="00880255" w:rsidRDefault="00B2009D" w:rsidP="0093240F">
      <w:pPr>
        <w:pStyle w:val="ListParagraph"/>
        <w:numPr>
          <w:ilvl w:val="1"/>
          <w:numId w:val="15"/>
        </w:numPr>
        <w:ind w:right="-934"/>
      </w:pPr>
      <w:r>
        <w:t xml:space="preserve">Once the delivery pipeline has successfully finished, </w:t>
      </w:r>
      <w:r w:rsidR="00986FD9">
        <w:t>the background of your menu app should have changed on a disruptive manner</w:t>
      </w:r>
      <w:r w:rsidR="00986FD9">
        <w:br/>
      </w:r>
      <w:r w:rsidR="00986FD9">
        <w:br/>
      </w:r>
      <w:r w:rsidR="00986FD9">
        <w:br/>
      </w:r>
      <w:r w:rsidR="0093240F">
        <w:rPr>
          <w:noProof/>
          <w:lang w:val="en-GB" w:eastAsia="en-GB"/>
        </w:rPr>
        <w:drawing>
          <wp:anchor distT="0" distB="0" distL="114300" distR="114300" simplePos="0" relativeHeight="251765760" behindDoc="1" locked="0" layoutInCell="1" allowOverlap="1" wp14:anchorId="1FD7E5DD" wp14:editId="10823E82">
            <wp:simplePos x="0" y="0"/>
            <wp:positionH relativeFrom="page">
              <wp:align>center</wp:align>
            </wp:positionH>
            <wp:positionV relativeFrom="paragraph">
              <wp:posOffset>704850</wp:posOffset>
            </wp:positionV>
            <wp:extent cx="5259600" cy="4334400"/>
            <wp:effectExtent l="0" t="0" r="0" b="952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98.jpg"/>
                    <pic:cNvPicPr/>
                  </pic:nvPicPr>
                  <pic:blipFill>
                    <a:blip r:embed="rId118">
                      <a:extLst>
                        <a:ext uri="{28A0092B-C50C-407E-A947-70E740481C1C}">
                          <a14:useLocalDpi xmlns:a14="http://schemas.microsoft.com/office/drawing/2010/main" val="0"/>
                        </a:ext>
                      </a:extLst>
                    </a:blip>
                    <a:stretch>
                      <a:fillRect/>
                    </a:stretch>
                  </pic:blipFill>
                  <pic:spPr>
                    <a:xfrm>
                      <a:off x="0" y="0"/>
                      <a:ext cx="5259600" cy="433440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rsidR="0093240F">
        <w:br/>
      </w:r>
      <w:r w:rsidR="0093240F">
        <w:br/>
      </w:r>
      <w:r w:rsidR="0093240F">
        <w:br/>
      </w:r>
      <w:r w:rsidR="0093240F">
        <w:br/>
      </w:r>
      <w:r w:rsidR="0093240F">
        <w:br/>
      </w:r>
      <w:r w:rsidR="0093240F">
        <w:br/>
      </w:r>
      <w:r w:rsidR="0093240F">
        <w:br/>
      </w:r>
      <w:r w:rsidR="0093240F">
        <w:br/>
      </w:r>
      <w:r w:rsidR="0093240F">
        <w:br/>
      </w:r>
      <w:r w:rsidR="0093240F">
        <w:br/>
      </w:r>
      <w:r w:rsidR="0093240F">
        <w:br/>
      </w:r>
      <w:r w:rsidR="0093240F">
        <w:br/>
      </w:r>
      <w:r w:rsidR="0093240F">
        <w:br/>
      </w:r>
      <w:r w:rsidR="0093240F">
        <w:br/>
      </w:r>
      <w:r w:rsidR="0093240F">
        <w:br/>
      </w:r>
      <w:r w:rsidR="0093240F">
        <w:br/>
      </w:r>
      <w:r w:rsidR="0093240F">
        <w:br/>
      </w:r>
      <w:r>
        <w:br/>
      </w:r>
      <w:r>
        <w:br/>
      </w:r>
      <w:r>
        <w:br/>
      </w:r>
    </w:p>
    <w:p w14:paraId="5EBB081F" w14:textId="77777777" w:rsidR="00880255" w:rsidRDefault="00880255">
      <w:pPr>
        <w:spacing w:line="240" w:lineRule="auto"/>
        <w:rPr>
          <w:rFonts w:asciiTheme="minorHAnsi" w:eastAsiaTheme="minorHAnsi" w:hAnsiTheme="minorHAnsi" w:cstheme="minorBidi"/>
        </w:rPr>
      </w:pPr>
      <w:r>
        <w:br w:type="page"/>
      </w:r>
    </w:p>
    <w:p w14:paraId="7046018C" w14:textId="1A109C20" w:rsidR="00D85517" w:rsidRPr="00880255" w:rsidRDefault="00880255" w:rsidP="00880255">
      <w:pPr>
        <w:pStyle w:val="Heading1"/>
      </w:pPr>
      <w:bookmarkStart w:id="9" w:name="_Toc477595016"/>
      <w:r w:rsidRPr="00880255">
        <w:lastRenderedPageBreak/>
        <w:t>References</w:t>
      </w:r>
      <w:bookmarkEnd w:id="9"/>
    </w:p>
    <w:p w14:paraId="291F9490" w14:textId="77777777" w:rsidR="00D85517" w:rsidRDefault="00D85517" w:rsidP="00CF0EC5">
      <w:pPr>
        <w:ind w:right="-934"/>
        <w:jc w:val="both"/>
      </w:pPr>
    </w:p>
    <w:p w14:paraId="188DF27A" w14:textId="70009508" w:rsidR="00E10E6D" w:rsidRPr="00392D2E" w:rsidRDefault="00392D2E" w:rsidP="00CF0EC5">
      <w:pPr>
        <w:ind w:right="-934"/>
        <w:jc w:val="both"/>
        <w:rPr>
          <w:rStyle w:val="Hyperlink"/>
        </w:rPr>
      </w:pPr>
      <w:r>
        <w:fldChar w:fldCharType="begin"/>
      </w:r>
      <w:r>
        <w:instrText xml:space="preserve"> HYPERLINK "https://spring.io/" </w:instrText>
      </w:r>
      <w:r>
        <w:fldChar w:fldCharType="separate"/>
      </w:r>
      <w:r w:rsidR="00DA6B97">
        <w:rPr>
          <w:rStyle w:val="Hyperlink"/>
        </w:rPr>
        <w:t>Spring docs</w:t>
      </w:r>
    </w:p>
    <w:p w14:paraId="477AC2F1" w14:textId="465D777D" w:rsidR="00205CAE" w:rsidRDefault="00392D2E" w:rsidP="00CF0EC5">
      <w:pPr>
        <w:ind w:right="-934"/>
        <w:jc w:val="both"/>
      </w:pPr>
      <w:r>
        <w:fldChar w:fldCharType="end"/>
      </w:r>
      <w:hyperlink r:id="rId119" w:anchor="quick-start" w:history="1">
        <w:r w:rsidR="00DA6B97">
          <w:rPr>
            <w:rStyle w:val="Hyperlink"/>
          </w:rPr>
          <w:t>Spring Boot docs</w:t>
        </w:r>
      </w:hyperlink>
    </w:p>
    <w:p w14:paraId="1364A955" w14:textId="2909513C" w:rsidR="00392D2E" w:rsidRDefault="001940CE" w:rsidP="00CF0EC5">
      <w:pPr>
        <w:ind w:right="-934"/>
        <w:jc w:val="both"/>
      </w:pPr>
      <w:hyperlink r:id="rId120" w:history="1">
        <w:r w:rsidR="003A54C1" w:rsidRPr="003A54C1">
          <w:rPr>
            <w:rStyle w:val="Hyperlink"/>
          </w:rPr>
          <w:t>GitHub docs</w:t>
        </w:r>
      </w:hyperlink>
    </w:p>
    <w:p w14:paraId="657E3606" w14:textId="76C5FD07" w:rsidR="003A54C1" w:rsidRDefault="001940CE" w:rsidP="00CF0EC5">
      <w:pPr>
        <w:ind w:right="-934"/>
        <w:jc w:val="both"/>
        <w:rPr>
          <w:rStyle w:val="Hyperlink"/>
          <w:bCs/>
        </w:rPr>
      </w:pPr>
      <w:hyperlink r:id="rId121" w:history="1">
        <w:r w:rsidR="00163483" w:rsidRPr="00163483">
          <w:rPr>
            <w:rStyle w:val="Hyperlink"/>
            <w:bCs/>
          </w:rPr>
          <w:t>Docke</w:t>
        </w:r>
        <w:r w:rsidR="00AF0BD1">
          <w:rPr>
            <w:rStyle w:val="Hyperlink"/>
            <w:bCs/>
          </w:rPr>
          <w:t>r docs</w:t>
        </w:r>
      </w:hyperlink>
    </w:p>
    <w:p w14:paraId="20BE1583" w14:textId="32AAB058" w:rsidR="00163483" w:rsidRDefault="001940CE" w:rsidP="00CF0EC5">
      <w:pPr>
        <w:ind w:right="-934"/>
        <w:jc w:val="both"/>
        <w:rPr>
          <w:rStyle w:val="Hyperlink"/>
        </w:rPr>
      </w:pPr>
      <w:hyperlink r:id="rId122" w:history="1">
        <w:r w:rsidR="00163483" w:rsidRPr="00853103">
          <w:rPr>
            <w:rStyle w:val="Hyperlink"/>
          </w:rPr>
          <w:t>Dockerfil</w:t>
        </w:r>
        <w:r w:rsidR="00AF0BD1">
          <w:rPr>
            <w:rStyle w:val="Hyperlink"/>
          </w:rPr>
          <w:t>e ref</w:t>
        </w:r>
      </w:hyperlink>
    </w:p>
    <w:p w14:paraId="414E45BC" w14:textId="1BC39A0F" w:rsidR="0056525C" w:rsidRDefault="001940CE" w:rsidP="00CF0EC5">
      <w:pPr>
        <w:ind w:right="-934"/>
        <w:jc w:val="both"/>
        <w:rPr>
          <w:rStyle w:val="Hyperlink"/>
        </w:rPr>
      </w:pPr>
      <w:hyperlink r:id="rId123" w:history="1">
        <w:r w:rsidR="0056525C" w:rsidRPr="00827F5C">
          <w:rPr>
            <w:rStyle w:val="Hyperlink"/>
          </w:rPr>
          <w:t>IBM Bluemix</w:t>
        </w:r>
      </w:hyperlink>
    </w:p>
    <w:p w14:paraId="4FAC30E2" w14:textId="231EEA77" w:rsidR="00163483" w:rsidRDefault="001940CE" w:rsidP="00CF0EC5">
      <w:pPr>
        <w:ind w:right="-934"/>
        <w:jc w:val="both"/>
        <w:rPr>
          <w:rStyle w:val="Hyperlink"/>
          <w:bCs/>
        </w:rPr>
      </w:pPr>
      <w:hyperlink r:id="rId124" w:history="1">
        <w:r w:rsidR="00AF0BD1" w:rsidRPr="00AF0BD1">
          <w:rPr>
            <w:rStyle w:val="Hyperlink"/>
            <w:bCs/>
          </w:rPr>
          <w:t>IBM Bluemix Container Servic</w:t>
        </w:r>
        <w:r w:rsidR="0056525C">
          <w:rPr>
            <w:rStyle w:val="Hyperlink"/>
            <w:bCs/>
          </w:rPr>
          <w:t>e docs</w:t>
        </w:r>
      </w:hyperlink>
    </w:p>
    <w:p w14:paraId="38676473" w14:textId="2340B274" w:rsidR="00AF0BD1" w:rsidRDefault="001940CE" w:rsidP="00CF0EC5">
      <w:pPr>
        <w:ind w:right="-934"/>
        <w:jc w:val="both"/>
        <w:rPr>
          <w:rStyle w:val="Hyperlink"/>
        </w:rPr>
      </w:pPr>
      <w:hyperlink r:id="rId125" w:history="1">
        <w:r w:rsidR="0056525C">
          <w:rPr>
            <w:rStyle w:val="Hyperlink"/>
          </w:rPr>
          <w:t>IBM Bluemix Active Deploy d</w:t>
        </w:r>
        <w:r w:rsidR="0056525C" w:rsidRPr="0056525C">
          <w:rPr>
            <w:rStyle w:val="Hyperlink"/>
          </w:rPr>
          <w:t>o</w:t>
        </w:r>
        <w:r w:rsidR="0056525C">
          <w:rPr>
            <w:rStyle w:val="Hyperlink"/>
          </w:rPr>
          <w:t>cs</w:t>
        </w:r>
      </w:hyperlink>
    </w:p>
    <w:p w14:paraId="39F9FBB4" w14:textId="6A583DEB" w:rsidR="0056525C" w:rsidRDefault="001940CE" w:rsidP="00CF0EC5">
      <w:pPr>
        <w:ind w:right="-934"/>
        <w:jc w:val="both"/>
        <w:rPr>
          <w:rStyle w:val="Hyperlink"/>
        </w:rPr>
      </w:pPr>
      <w:hyperlink r:id="rId126" w:history="1">
        <w:r w:rsidR="00052668">
          <w:rPr>
            <w:rStyle w:val="Hyperlink"/>
          </w:rPr>
          <w:t>DevOps and toolchains</w:t>
        </w:r>
      </w:hyperlink>
    </w:p>
    <w:p w14:paraId="3D20D910" w14:textId="3FDB677C" w:rsidR="0056525C" w:rsidRDefault="001940CE" w:rsidP="00CF0EC5">
      <w:pPr>
        <w:ind w:right="-934"/>
        <w:jc w:val="both"/>
        <w:rPr>
          <w:rStyle w:val="Hyperlink"/>
        </w:rPr>
      </w:pPr>
      <w:hyperlink r:id="rId127" w:history="1">
        <w:r w:rsidR="0056525C" w:rsidRPr="0056525C">
          <w:rPr>
            <w:rStyle w:val="Hyperlink"/>
          </w:rPr>
          <w:t>IBM Bluemix Delivery Pipeline docs</w:t>
        </w:r>
      </w:hyperlink>
    </w:p>
    <w:p w14:paraId="5D7A682A" w14:textId="31140411" w:rsidR="0056198D" w:rsidRPr="0056198D" w:rsidRDefault="0056198D" w:rsidP="0056198D">
      <w:pPr>
        <w:pStyle w:val="Heading1"/>
        <w:rPr>
          <w:color w:val="000000" w:themeColor="text1"/>
        </w:rPr>
      </w:pPr>
    </w:p>
    <w:p w14:paraId="639CA11C" w14:textId="038607DD" w:rsidR="0056198D" w:rsidRPr="00880255" w:rsidRDefault="0056198D" w:rsidP="0056198D">
      <w:pPr>
        <w:pStyle w:val="Heading1"/>
      </w:pPr>
      <w:bookmarkStart w:id="10" w:name="_Toc477595017"/>
      <w:r>
        <w:t>External material</w:t>
      </w:r>
      <w:bookmarkEnd w:id="10"/>
    </w:p>
    <w:p w14:paraId="3BFB06B9" w14:textId="77777777" w:rsidR="0056198D" w:rsidRDefault="0056198D" w:rsidP="0056198D"/>
    <w:p w14:paraId="47E85917" w14:textId="6874A6F8" w:rsidR="0056198D" w:rsidRDefault="001940CE" w:rsidP="0056198D">
      <w:hyperlink r:id="rId128" w:history="1">
        <w:r w:rsidR="0056198D" w:rsidRPr="0056198D">
          <w:rPr>
            <w:rStyle w:val="Hyperlink"/>
          </w:rPr>
          <w:t>IBM Cloud Architecture Center</w:t>
        </w:r>
      </w:hyperlink>
    </w:p>
    <w:p w14:paraId="5E365B99" w14:textId="75ADBC15" w:rsidR="0056198D" w:rsidRDefault="001940CE" w:rsidP="0056198D">
      <w:hyperlink r:id="rId129" w:history="1">
        <w:r w:rsidR="0056198D" w:rsidRPr="0056198D">
          <w:rPr>
            <w:rStyle w:val="Hyperlink"/>
          </w:rPr>
          <w:t>IBM Bluemix Garage Method</w:t>
        </w:r>
      </w:hyperlink>
    </w:p>
    <w:p w14:paraId="25157607" w14:textId="5CA2DC5A" w:rsidR="0056198D" w:rsidRDefault="001940CE" w:rsidP="0056198D">
      <w:hyperlink r:id="rId130" w:history="1">
        <w:r w:rsidR="0056198D" w:rsidRPr="0056198D">
          <w:rPr>
            <w:rStyle w:val="Hyperlink"/>
          </w:rPr>
          <w:t>IBM Microservices TV</w:t>
        </w:r>
      </w:hyperlink>
    </w:p>
    <w:p w14:paraId="6EEC4514" w14:textId="4621FC9E" w:rsidR="0056198D" w:rsidRDefault="001940CE" w:rsidP="0056198D">
      <w:hyperlink r:id="rId131" w:history="1">
        <w:r w:rsidR="0056198D" w:rsidRPr="0056198D">
          <w:rPr>
            <w:rStyle w:val="Hyperlink"/>
          </w:rPr>
          <w:t>Meeting Microservices Blog</w:t>
        </w:r>
      </w:hyperlink>
    </w:p>
    <w:p w14:paraId="0EEC1F2A" w14:textId="607DEE05" w:rsidR="0056198D" w:rsidRPr="0056198D" w:rsidRDefault="001940CE" w:rsidP="0056198D">
      <w:hyperlink r:id="rId132" w:history="1">
        <w:r w:rsidR="0056198D" w:rsidRPr="0056198D">
          <w:rPr>
            <w:rStyle w:val="Hyperlink"/>
          </w:rPr>
          <w:t>Microservices, meet DevOps Blog</w:t>
        </w:r>
      </w:hyperlink>
    </w:p>
    <w:sectPr w:rsidR="0056198D" w:rsidRPr="0056198D" w:rsidSect="00253E55">
      <w:footerReference w:type="first" r:id="rId133"/>
      <w:pgSz w:w="12240" w:h="15840"/>
      <w:pgMar w:top="1350" w:right="2520" w:bottom="1440" w:left="1440" w:header="446" w:footer="518"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287F55" w14:textId="77777777" w:rsidR="001940CE" w:rsidRDefault="001940CE" w:rsidP="00CF40E4">
      <w:r>
        <w:separator/>
      </w:r>
    </w:p>
  </w:endnote>
  <w:endnote w:type="continuationSeparator" w:id="0">
    <w:p w14:paraId="211D2AC2" w14:textId="77777777" w:rsidR="001940CE" w:rsidRDefault="001940CE" w:rsidP="00CF40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Ｐゴシック">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Black">
    <w:panose1 w:val="020B0A04020102020204"/>
    <w:charset w:val="00"/>
    <w:family w:val="auto"/>
    <w:pitch w:val="variable"/>
    <w:sig w:usb0="A00002AF" w:usb1="400078FB" w:usb2="00000000" w:usb3="00000000" w:csb0="0000009F" w:csb1="00000000"/>
  </w:font>
  <w:font w:name="Helvetica">
    <w:panose1 w:val="00000000000000000000"/>
    <w:charset w:val="00"/>
    <w:family w:val="auto"/>
    <w:pitch w:val="variable"/>
    <w:sig w:usb0="E00002FF" w:usb1="5000785B" w:usb2="00000000" w:usb3="00000000" w:csb0="0000019F" w:csb1="00000000"/>
  </w:font>
  <w:font w:name="Lucida Console">
    <w:panose1 w:val="020B0609040504020204"/>
    <w:charset w:val="00"/>
    <w:family w:val="auto"/>
    <w:pitch w:val="variable"/>
    <w:sig w:usb0="8000028F" w:usb1="00001800" w:usb2="00000000" w:usb3="00000000" w:csb0="0000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6FA31" w14:textId="360B91A1" w:rsidR="003D6B9C" w:rsidRPr="009174D9" w:rsidRDefault="003D6B9C" w:rsidP="00345B89">
    <w:pPr>
      <w:pStyle w:val="Footer"/>
      <w:framePr w:wrap="around" w:vAnchor="text" w:hAnchor="margin" w:y="-217"/>
      <w:tabs>
        <w:tab w:val="clear" w:pos="4320"/>
        <w:tab w:val="clear" w:pos="8640"/>
        <w:tab w:val="right" w:pos="2610"/>
        <w:tab w:val="right" w:pos="9360"/>
      </w:tabs>
      <w:rPr>
        <w:rFonts w:cs="Arial"/>
        <w:sz w:val="20"/>
        <w:szCs w:val="20"/>
      </w:rPr>
    </w:pPr>
    <w:r w:rsidRPr="009174D9">
      <w:rPr>
        <w:rFonts w:cs="Arial"/>
        <w:sz w:val="20"/>
        <w:szCs w:val="20"/>
      </w:rPr>
      <w:t xml:space="preserve">Page </w:t>
    </w:r>
    <w:r w:rsidRPr="009174D9">
      <w:rPr>
        <w:rFonts w:cs="Arial"/>
        <w:sz w:val="20"/>
        <w:szCs w:val="20"/>
      </w:rPr>
      <w:fldChar w:fldCharType="begin"/>
    </w:r>
    <w:r w:rsidRPr="009174D9">
      <w:rPr>
        <w:rFonts w:cs="Arial"/>
        <w:sz w:val="20"/>
        <w:szCs w:val="20"/>
      </w:rPr>
      <w:instrText xml:space="preserve"> PAGE </w:instrText>
    </w:r>
    <w:r w:rsidRPr="009174D9">
      <w:rPr>
        <w:rFonts w:cs="Arial"/>
        <w:sz w:val="20"/>
        <w:szCs w:val="20"/>
      </w:rPr>
      <w:fldChar w:fldCharType="separate"/>
    </w:r>
    <w:r w:rsidR="0013091B">
      <w:rPr>
        <w:rFonts w:cs="Arial"/>
        <w:noProof/>
        <w:sz w:val="20"/>
        <w:szCs w:val="20"/>
      </w:rPr>
      <w:t>2</w:t>
    </w:r>
    <w:r w:rsidRPr="009174D9">
      <w:rPr>
        <w:rFonts w:cs="Arial"/>
        <w:sz w:val="20"/>
        <w:szCs w:val="20"/>
      </w:rPr>
      <w:fldChar w:fldCharType="end"/>
    </w:r>
    <w:r w:rsidRPr="009174D9">
      <w:rPr>
        <w:rFonts w:cs="Arial"/>
        <w:sz w:val="20"/>
        <w:szCs w:val="20"/>
      </w:rPr>
      <w:t xml:space="preserve"> of </w:t>
    </w:r>
    <w:r w:rsidRPr="009174D9">
      <w:rPr>
        <w:rFonts w:cs="Arial"/>
        <w:sz w:val="20"/>
        <w:szCs w:val="20"/>
      </w:rPr>
      <w:fldChar w:fldCharType="begin"/>
    </w:r>
    <w:r w:rsidRPr="009174D9">
      <w:rPr>
        <w:rFonts w:cs="Arial"/>
        <w:sz w:val="20"/>
        <w:szCs w:val="20"/>
      </w:rPr>
      <w:instrText xml:space="preserve"> NUMPAGES </w:instrText>
    </w:r>
    <w:r w:rsidRPr="009174D9">
      <w:rPr>
        <w:rFonts w:cs="Arial"/>
        <w:sz w:val="20"/>
        <w:szCs w:val="20"/>
      </w:rPr>
      <w:fldChar w:fldCharType="separate"/>
    </w:r>
    <w:r w:rsidR="0013091B">
      <w:rPr>
        <w:rFonts w:cs="Arial"/>
        <w:noProof/>
        <w:sz w:val="20"/>
        <w:szCs w:val="20"/>
      </w:rPr>
      <w:t>56</w:t>
    </w:r>
    <w:r w:rsidRPr="009174D9">
      <w:rPr>
        <w:rFonts w:cs="Arial"/>
        <w:sz w:val="20"/>
        <w:szCs w:val="20"/>
      </w:rPr>
      <w:fldChar w:fldCharType="end"/>
    </w:r>
    <w:r w:rsidRPr="009174D9">
      <w:rPr>
        <w:rFonts w:cs="Arial"/>
        <w:sz w:val="20"/>
        <w:szCs w:val="20"/>
      </w:rPr>
      <w:tab/>
      <w:t xml:space="preserve"> </w:t>
    </w:r>
  </w:p>
  <w:p w14:paraId="0FC906CA" w14:textId="162B8B5B" w:rsidR="003D6B9C" w:rsidRPr="00593640" w:rsidRDefault="003D6B9C" w:rsidP="00345B89">
    <w:pPr>
      <w:pStyle w:val="Footer"/>
      <w:framePr w:wrap="around" w:vAnchor="text" w:hAnchor="margin" w:y="-217"/>
      <w:tabs>
        <w:tab w:val="clear" w:pos="4320"/>
        <w:tab w:val="clear" w:pos="8640"/>
        <w:tab w:val="right" w:pos="2610"/>
        <w:tab w:val="right" w:pos="9360"/>
      </w:tabs>
      <w:rPr>
        <w:rFonts w:cs="Arial"/>
        <w:sz w:val="20"/>
        <w:szCs w:val="20"/>
      </w:rPr>
    </w:pPr>
    <w:r w:rsidRPr="00951B61">
      <w:rPr>
        <w:rFonts w:cs="Arial"/>
        <w:sz w:val="20"/>
        <w:szCs w:val="20"/>
      </w:rPr>
      <w:t xml:space="preserve">IBM </w:t>
    </w:r>
    <w:r>
      <w:rPr>
        <w:rFonts w:cs="Arial"/>
        <w:sz w:val="20"/>
        <w:szCs w:val="20"/>
      </w:rPr>
      <w:t>Inter</w:t>
    </w:r>
    <w:r w:rsidRPr="00951B61">
      <w:rPr>
        <w:rFonts w:cs="Arial"/>
        <w:sz w:val="20"/>
        <w:szCs w:val="20"/>
      </w:rPr>
      <w:t>Connect</w:t>
    </w:r>
    <w:r w:rsidRPr="00593640">
      <w:rPr>
        <w:sz w:val="20"/>
        <w:szCs w:val="20"/>
      </w:rPr>
      <w:t xml:space="preserve"> </w:t>
    </w:r>
  </w:p>
  <w:p w14:paraId="2E1636D2" w14:textId="77777777" w:rsidR="003D6B9C" w:rsidRDefault="003D6B9C" w:rsidP="002D2126">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39651" w14:textId="77CA56A1" w:rsidR="003D6B9C" w:rsidRPr="004A40CC" w:rsidRDefault="003D6B9C" w:rsidP="002D2126">
    <w:pPr>
      <w:pStyle w:val="Footer"/>
      <w:tabs>
        <w:tab w:val="clear" w:pos="4320"/>
        <w:tab w:val="clear" w:pos="8640"/>
        <w:tab w:val="right" w:pos="2610"/>
        <w:tab w:val="right" w:pos="9360"/>
      </w:tabs>
      <w:rPr>
        <w:rFonts w:cs="Arial"/>
        <w:sz w:val="20"/>
        <w:szCs w:val="20"/>
      </w:rPr>
    </w:pPr>
    <w:r w:rsidRPr="004A40CC">
      <w:rPr>
        <w:rFonts w:cs="Arial"/>
        <w:sz w:val="20"/>
        <w:szCs w:val="20"/>
      </w:rPr>
      <w:t xml:space="preserve">Page </w:t>
    </w:r>
    <w:r w:rsidRPr="004A40CC">
      <w:rPr>
        <w:rFonts w:cs="Arial"/>
        <w:sz w:val="20"/>
        <w:szCs w:val="20"/>
      </w:rPr>
      <w:fldChar w:fldCharType="begin"/>
    </w:r>
    <w:r w:rsidRPr="004A40CC">
      <w:rPr>
        <w:rFonts w:cs="Arial"/>
        <w:sz w:val="20"/>
        <w:szCs w:val="20"/>
      </w:rPr>
      <w:instrText xml:space="preserve"> PAGE </w:instrText>
    </w:r>
    <w:r w:rsidRPr="004A40CC">
      <w:rPr>
        <w:rFonts w:cs="Arial"/>
        <w:sz w:val="20"/>
        <w:szCs w:val="20"/>
      </w:rPr>
      <w:fldChar w:fldCharType="separate"/>
    </w:r>
    <w:r w:rsidR="0013091B">
      <w:rPr>
        <w:rFonts w:cs="Arial"/>
        <w:noProof/>
        <w:sz w:val="20"/>
        <w:szCs w:val="20"/>
      </w:rPr>
      <w:t>55</w:t>
    </w:r>
    <w:r w:rsidRPr="004A40CC">
      <w:rPr>
        <w:rFonts w:cs="Arial"/>
        <w:sz w:val="20"/>
        <w:szCs w:val="20"/>
      </w:rPr>
      <w:fldChar w:fldCharType="end"/>
    </w:r>
    <w:r w:rsidRPr="004A40CC">
      <w:rPr>
        <w:rFonts w:cs="Arial"/>
        <w:sz w:val="20"/>
        <w:szCs w:val="20"/>
      </w:rPr>
      <w:t xml:space="preserve"> of </w:t>
    </w:r>
    <w:r w:rsidRPr="004A40CC">
      <w:rPr>
        <w:rFonts w:cs="Arial"/>
        <w:sz w:val="20"/>
        <w:szCs w:val="20"/>
      </w:rPr>
      <w:fldChar w:fldCharType="begin"/>
    </w:r>
    <w:r w:rsidRPr="004A40CC">
      <w:rPr>
        <w:rFonts w:cs="Arial"/>
        <w:sz w:val="20"/>
        <w:szCs w:val="20"/>
      </w:rPr>
      <w:instrText xml:space="preserve"> NUMPAGES </w:instrText>
    </w:r>
    <w:r w:rsidRPr="004A40CC">
      <w:rPr>
        <w:rFonts w:cs="Arial"/>
        <w:sz w:val="20"/>
        <w:szCs w:val="20"/>
      </w:rPr>
      <w:fldChar w:fldCharType="separate"/>
    </w:r>
    <w:r w:rsidR="0013091B">
      <w:rPr>
        <w:rFonts w:cs="Arial"/>
        <w:noProof/>
        <w:sz w:val="20"/>
        <w:szCs w:val="20"/>
      </w:rPr>
      <w:t>56</w:t>
    </w:r>
    <w:r w:rsidRPr="004A40CC">
      <w:rPr>
        <w:rFonts w:cs="Arial"/>
        <w:sz w:val="20"/>
        <w:szCs w:val="20"/>
      </w:rPr>
      <w:fldChar w:fldCharType="end"/>
    </w:r>
  </w:p>
  <w:p w14:paraId="20CA9917" w14:textId="1F8DD8AF" w:rsidR="003D6B9C" w:rsidRPr="00593640" w:rsidRDefault="003D6B9C" w:rsidP="002D2126">
    <w:pPr>
      <w:pStyle w:val="Footer"/>
      <w:tabs>
        <w:tab w:val="clear" w:pos="4320"/>
        <w:tab w:val="clear" w:pos="8640"/>
        <w:tab w:val="right" w:pos="2610"/>
        <w:tab w:val="right" w:pos="9360"/>
      </w:tabs>
      <w:rPr>
        <w:rFonts w:cs="Arial"/>
        <w:sz w:val="20"/>
        <w:szCs w:val="20"/>
      </w:rPr>
    </w:pPr>
    <w:r w:rsidRPr="00951B61">
      <w:rPr>
        <w:rFonts w:cs="Arial"/>
        <w:sz w:val="20"/>
        <w:szCs w:val="20"/>
      </w:rPr>
      <w:t xml:space="preserve">IBM </w:t>
    </w:r>
    <w:r>
      <w:rPr>
        <w:rFonts w:cs="Arial"/>
        <w:sz w:val="20"/>
        <w:szCs w:val="20"/>
      </w:rPr>
      <w:t>Inter</w:t>
    </w:r>
    <w:r w:rsidRPr="00951B61">
      <w:rPr>
        <w:rFonts w:cs="Arial"/>
        <w:sz w:val="20"/>
        <w:szCs w:val="20"/>
      </w:rPr>
      <w:t>Connect</w:t>
    </w:r>
    <w:r w:rsidRPr="00593640">
      <w:rPr>
        <w:sz w:val="20"/>
        <w:szCs w:val="20"/>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947E2" w14:textId="77777777" w:rsidR="003D6B9C" w:rsidRDefault="003D6B9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78B5EA" w14:textId="77777777" w:rsidR="001940CE" w:rsidRDefault="001940CE" w:rsidP="00CF40E4">
      <w:r>
        <w:separator/>
      </w:r>
    </w:p>
  </w:footnote>
  <w:footnote w:type="continuationSeparator" w:id="0">
    <w:p w14:paraId="152DA22A" w14:textId="77777777" w:rsidR="001940CE" w:rsidRDefault="001940CE" w:rsidP="00CF40E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B8EB0" w14:textId="29C2E521" w:rsidR="003D6B9C" w:rsidRPr="00345B89" w:rsidRDefault="003D6B9C" w:rsidP="00CE38BD">
    <w:pPr>
      <w:pStyle w:val="Header"/>
      <w:tabs>
        <w:tab w:val="clear" w:pos="4320"/>
        <w:tab w:val="clear" w:pos="8640"/>
        <w:tab w:val="right" w:pos="9990"/>
      </w:tabs>
      <w:spacing w:line="240" w:lineRule="auto"/>
      <w:rPr>
        <w:rFonts w:cs="Arial"/>
      </w:rPr>
    </w:pPr>
    <w:r w:rsidRPr="004233A9">
      <w:rPr>
        <w:rFonts w:cs="Arial"/>
        <w:color w:val="000000"/>
        <w:sz w:val="22"/>
        <w:szCs w:val="22"/>
      </w:rPr>
      <w:t>Session 2720, Application deployment automation in IBM Bluemix using Docker</w:t>
    </w:r>
    <w:r w:rsidR="00AC2436">
      <w:rPr>
        <w:rFonts w:cs="Arial"/>
        <w:color w:val="000000"/>
        <w:sz w:val="22"/>
        <w:szCs w:val="22"/>
      </w:rPr>
      <w:t>, IBM Bluemix Container Service</w:t>
    </w:r>
    <w:r w:rsidRPr="004233A9">
      <w:rPr>
        <w:rFonts w:cs="Arial"/>
        <w:color w:val="000000"/>
        <w:sz w:val="22"/>
        <w:szCs w:val="22"/>
      </w:rPr>
      <w:t xml:space="preserve"> and IBM </w:t>
    </w:r>
    <w:r w:rsidR="00AC2436">
      <w:rPr>
        <w:rFonts w:cs="Arial"/>
        <w:color w:val="000000"/>
        <w:sz w:val="22"/>
        <w:szCs w:val="22"/>
      </w:rPr>
      <w:t xml:space="preserve">Bluemix </w:t>
    </w:r>
    <w:r w:rsidR="00B053BA">
      <w:rPr>
        <w:rFonts w:cs="Arial"/>
        <w:color w:val="000000"/>
        <w:sz w:val="22"/>
        <w:szCs w:val="22"/>
      </w:rPr>
      <w:t>Continuous Delivery</w:t>
    </w:r>
    <w:r w:rsidR="00AC2436">
      <w:rPr>
        <w:rFonts w:cs="Arial"/>
        <w:color w:val="000000"/>
        <w:sz w:val="22"/>
        <w:szCs w:val="22"/>
      </w:rPr>
      <w:t xml:space="preserve"> Service</w:t>
    </w:r>
    <w:r>
      <w:rPr>
        <w:rFonts w:cs="Arial"/>
        <w:color w:val="000000"/>
      </w:rPr>
      <w:tab/>
    </w:r>
    <w:r>
      <w:rPr>
        <w:rFonts w:cs="Arial"/>
        <w:noProof/>
        <w:lang w:val="en-GB" w:eastAsia="en-GB"/>
      </w:rPr>
      <w:drawing>
        <wp:inline distT="0" distB="0" distL="0" distR="0" wp14:anchorId="4BD9ED33" wp14:editId="026DA828">
          <wp:extent cx="432435" cy="179705"/>
          <wp:effectExtent l="0" t="0" r="0"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2435" cy="179705"/>
                  </a:xfrm>
                  <a:prstGeom prst="rect">
                    <a:avLst/>
                  </a:prstGeom>
                  <a:noFill/>
                  <a:ln>
                    <a:noFill/>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23346" w14:textId="1BC935E2" w:rsidR="003D6B9C" w:rsidRPr="004233A9" w:rsidRDefault="00AC2436" w:rsidP="00CE38BD">
    <w:pPr>
      <w:pStyle w:val="Header"/>
      <w:tabs>
        <w:tab w:val="clear" w:pos="4320"/>
        <w:tab w:val="clear" w:pos="8640"/>
        <w:tab w:val="right" w:pos="9990"/>
      </w:tabs>
      <w:spacing w:line="240" w:lineRule="auto"/>
      <w:rPr>
        <w:rFonts w:cs="Arial"/>
        <w:sz w:val="22"/>
        <w:szCs w:val="22"/>
      </w:rPr>
    </w:pPr>
    <w:r w:rsidRPr="004233A9">
      <w:rPr>
        <w:rFonts w:cs="Arial"/>
        <w:color w:val="000000"/>
        <w:sz w:val="22"/>
        <w:szCs w:val="22"/>
      </w:rPr>
      <w:t>Session 2720, Application deployment automation in IBM Bluemix using Docker</w:t>
    </w:r>
    <w:r>
      <w:rPr>
        <w:rFonts w:cs="Arial"/>
        <w:color w:val="000000"/>
        <w:sz w:val="22"/>
        <w:szCs w:val="22"/>
      </w:rPr>
      <w:t>, IBM Bluemix Container Service</w:t>
    </w:r>
    <w:r w:rsidRPr="004233A9">
      <w:rPr>
        <w:rFonts w:cs="Arial"/>
        <w:color w:val="000000"/>
        <w:sz w:val="22"/>
        <w:szCs w:val="22"/>
      </w:rPr>
      <w:t xml:space="preserve"> and IBM </w:t>
    </w:r>
    <w:r>
      <w:rPr>
        <w:rFonts w:cs="Arial"/>
        <w:color w:val="000000"/>
        <w:sz w:val="22"/>
        <w:szCs w:val="22"/>
      </w:rPr>
      <w:t xml:space="preserve">Bluemix </w:t>
    </w:r>
    <w:r w:rsidR="001E6660">
      <w:rPr>
        <w:rFonts w:cs="Arial"/>
        <w:color w:val="000000"/>
        <w:sz w:val="22"/>
        <w:szCs w:val="22"/>
      </w:rPr>
      <w:t xml:space="preserve">Continuous Delivery </w:t>
    </w:r>
    <w:r>
      <w:rPr>
        <w:rFonts w:cs="Arial"/>
        <w:color w:val="000000"/>
        <w:sz w:val="22"/>
        <w:szCs w:val="22"/>
      </w:rPr>
      <w:t>Service</w:t>
    </w:r>
    <w:r w:rsidR="003D6B9C" w:rsidRPr="004233A9">
      <w:rPr>
        <w:rFonts w:cs="Arial"/>
        <w:color w:val="000000"/>
        <w:sz w:val="22"/>
        <w:szCs w:val="22"/>
      </w:rPr>
      <w:tab/>
    </w:r>
    <w:r w:rsidR="003D6B9C" w:rsidRPr="004233A9">
      <w:rPr>
        <w:rFonts w:cs="Arial"/>
        <w:noProof/>
        <w:sz w:val="22"/>
        <w:szCs w:val="22"/>
        <w:lang w:val="en-GB" w:eastAsia="en-GB"/>
      </w:rPr>
      <w:drawing>
        <wp:inline distT="0" distB="0" distL="0" distR="0" wp14:anchorId="43D8A5DA" wp14:editId="695F7330">
          <wp:extent cx="432435" cy="179705"/>
          <wp:effectExtent l="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2435" cy="179705"/>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529BF" w14:textId="77777777" w:rsidR="003D6B9C" w:rsidRDefault="003D6B9C">
    <w:pPr>
      <w:pStyle w:val="Header"/>
    </w:pPr>
    <w:r>
      <w:rPr>
        <w:noProof/>
        <w:lang w:val="en-GB" w:eastAsia="en-GB"/>
      </w:rPr>
      <w:drawing>
        <wp:anchor distT="0" distB="0" distL="114300" distR="114300" simplePos="0" relativeHeight="251662336" behindDoc="0" locked="0" layoutInCell="1" allowOverlap="0" wp14:anchorId="0DD2E4DD" wp14:editId="0E7E1656">
          <wp:simplePos x="0" y="0"/>
          <wp:positionH relativeFrom="page">
            <wp:align>center</wp:align>
          </wp:positionH>
          <wp:positionV relativeFrom="page">
            <wp:align>top</wp:align>
          </wp:positionV>
          <wp:extent cx="7772400" cy="1617076"/>
          <wp:effectExtent l="0" t="0" r="0" b="8890"/>
          <wp:wrapSquare wrapText="bothSides"/>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72400" cy="1617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F74A2" w14:textId="77777777" w:rsidR="003D6B9C" w:rsidRDefault="003D6B9C">
    <w:pPr>
      <w:pStyle w:val="Header"/>
    </w:pPr>
  </w:p>
  <w:p w14:paraId="15CA2214" w14:textId="77777777" w:rsidR="003D6B9C" w:rsidRDefault="003D6B9C">
    <w:pPr>
      <w:pStyle w:val="Header"/>
    </w:pPr>
  </w:p>
  <w:p w14:paraId="068A07BA" w14:textId="77777777" w:rsidR="003D6B9C" w:rsidRDefault="003D6B9C">
    <w:pPr>
      <w:pStyle w:val="Header"/>
    </w:pPr>
  </w:p>
  <w:p w14:paraId="78570F5B" w14:textId="77777777" w:rsidR="003D6B9C" w:rsidRDefault="003D6B9C">
    <w:pPr>
      <w:pStyle w:val="Header"/>
    </w:pPr>
  </w:p>
  <w:p w14:paraId="3EF51D61" w14:textId="77777777" w:rsidR="003D6B9C" w:rsidRDefault="003D6B9C">
    <w:pPr>
      <w:pStyle w:val="Header"/>
    </w:pPr>
  </w:p>
  <w:p w14:paraId="5C74EDE0" w14:textId="77777777" w:rsidR="003D6B9C" w:rsidRDefault="003D6B9C" w:rsidP="00593640">
    <w:pPr>
      <w:pStyle w:val="Header"/>
      <w:ind w:right="315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249CE"/>
    <w:multiLevelType w:val="multilevel"/>
    <w:tmpl w:val="2FE2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BD30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013504C"/>
    <w:multiLevelType w:val="multilevel"/>
    <w:tmpl w:val="837C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B066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D6437BF"/>
    <w:multiLevelType w:val="hybridMultilevel"/>
    <w:tmpl w:val="1C2E5F82"/>
    <w:lvl w:ilvl="0" w:tplc="16C6230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nsid w:val="1DAC7B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132B30"/>
    <w:multiLevelType w:val="hybridMultilevel"/>
    <w:tmpl w:val="B6B84F86"/>
    <w:lvl w:ilvl="0" w:tplc="C5B8C290">
      <w:numFmt w:val="bullet"/>
      <w:lvlText w:val="-"/>
      <w:lvlJc w:val="left"/>
      <w:pPr>
        <w:ind w:left="720" w:hanging="360"/>
      </w:pPr>
      <w:rPr>
        <w:rFonts w:ascii="Arial" w:eastAsia="ＭＳ Ｐゴシック"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0522B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A832EF8"/>
    <w:multiLevelType w:val="multilevel"/>
    <w:tmpl w:val="80F0F938"/>
    <w:lvl w:ilvl="0">
      <w:start w:val="1"/>
      <w:numFmt w:val="decimal"/>
      <w:lvlText w:val="%1."/>
      <w:lvlJc w:val="left"/>
      <w:pPr>
        <w:ind w:left="360" w:hanging="360"/>
      </w:pPr>
      <w:rPr>
        <w:rFonts w:hint="default"/>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F55165B"/>
    <w:multiLevelType w:val="hybridMultilevel"/>
    <w:tmpl w:val="B748D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0A4B99"/>
    <w:multiLevelType w:val="hybridMultilevel"/>
    <w:tmpl w:val="C4F2F84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B6B44EE"/>
    <w:multiLevelType w:val="hybridMultilevel"/>
    <w:tmpl w:val="586E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1172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95F563A"/>
    <w:multiLevelType w:val="multilevel"/>
    <w:tmpl w:val="6E46E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F9B0B3A"/>
    <w:multiLevelType w:val="multilevel"/>
    <w:tmpl w:val="C090EA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nsid w:val="65734B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AEC2506"/>
    <w:multiLevelType w:val="hybridMultilevel"/>
    <w:tmpl w:val="53F2D9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CE31856"/>
    <w:multiLevelType w:val="hybridMultilevel"/>
    <w:tmpl w:val="9816EAF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8">
    <w:nsid w:val="79591829"/>
    <w:multiLevelType w:val="hybridMultilevel"/>
    <w:tmpl w:val="2F286378"/>
    <w:lvl w:ilvl="0" w:tplc="C5B8C290">
      <w:numFmt w:val="bullet"/>
      <w:lvlText w:val="-"/>
      <w:lvlJc w:val="left"/>
      <w:pPr>
        <w:ind w:left="720" w:hanging="360"/>
      </w:pPr>
      <w:rPr>
        <w:rFonts w:ascii="Arial" w:eastAsia="ＭＳ Ｐゴシック"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nsid w:val="7D6A0CA1"/>
    <w:multiLevelType w:val="multilevel"/>
    <w:tmpl w:val="0F60518E"/>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16"/>
  </w:num>
  <w:num w:numId="3">
    <w:abstractNumId w:val="8"/>
  </w:num>
  <w:num w:numId="4">
    <w:abstractNumId w:val="19"/>
  </w:num>
  <w:num w:numId="5">
    <w:abstractNumId w:val="0"/>
  </w:num>
  <w:num w:numId="6">
    <w:abstractNumId w:val="7"/>
  </w:num>
  <w:num w:numId="7">
    <w:abstractNumId w:val="12"/>
  </w:num>
  <w:num w:numId="8">
    <w:abstractNumId w:val="1"/>
  </w:num>
  <w:num w:numId="9">
    <w:abstractNumId w:val="11"/>
  </w:num>
  <w:num w:numId="10">
    <w:abstractNumId w:val="5"/>
  </w:num>
  <w:num w:numId="11">
    <w:abstractNumId w:val="15"/>
  </w:num>
  <w:num w:numId="12">
    <w:abstractNumId w:val="10"/>
  </w:num>
  <w:num w:numId="13">
    <w:abstractNumId w:val="2"/>
  </w:num>
  <w:num w:numId="14">
    <w:abstractNumId w:val="9"/>
  </w:num>
  <w:num w:numId="15">
    <w:abstractNumId w:val="3"/>
  </w:num>
  <w:num w:numId="16">
    <w:abstractNumId w:val="14"/>
  </w:num>
  <w:num w:numId="17">
    <w:abstractNumId w:val="17"/>
  </w:num>
  <w:num w:numId="18">
    <w:abstractNumId w:val="13"/>
  </w:num>
  <w:num w:numId="19">
    <w:abstractNumId w:val="6"/>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A5C"/>
    <w:rsid w:val="000023F8"/>
    <w:rsid w:val="000046A9"/>
    <w:rsid w:val="00022CB9"/>
    <w:rsid w:val="00026AD2"/>
    <w:rsid w:val="00044704"/>
    <w:rsid w:val="00052668"/>
    <w:rsid w:val="0005377B"/>
    <w:rsid w:val="000652F7"/>
    <w:rsid w:val="000739A4"/>
    <w:rsid w:val="00075385"/>
    <w:rsid w:val="000846A9"/>
    <w:rsid w:val="0008676E"/>
    <w:rsid w:val="00090DA0"/>
    <w:rsid w:val="000A2B6A"/>
    <w:rsid w:val="000A6755"/>
    <w:rsid w:val="000B4F69"/>
    <w:rsid w:val="000B72F2"/>
    <w:rsid w:val="000C1F0C"/>
    <w:rsid w:val="000C68C9"/>
    <w:rsid w:val="000D63C0"/>
    <w:rsid w:val="000D7743"/>
    <w:rsid w:val="000D79AA"/>
    <w:rsid w:val="000E3640"/>
    <w:rsid w:val="000F0D08"/>
    <w:rsid w:val="00101D41"/>
    <w:rsid w:val="00122E70"/>
    <w:rsid w:val="001251E6"/>
    <w:rsid w:val="00125825"/>
    <w:rsid w:val="00127E8A"/>
    <w:rsid w:val="0013091B"/>
    <w:rsid w:val="0014196F"/>
    <w:rsid w:val="00145171"/>
    <w:rsid w:val="001514F7"/>
    <w:rsid w:val="00163483"/>
    <w:rsid w:val="00164CFC"/>
    <w:rsid w:val="00166CE3"/>
    <w:rsid w:val="00180650"/>
    <w:rsid w:val="00182D7E"/>
    <w:rsid w:val="00185A8B"/>
    <w:rsid w:val="00193193"/>
    <w:rsid w:val="001940CE"/>
    <w:rsid w:val="00195C77"/>
    <w:rsid w:val="00197712"/>
    <w:rsid w:val="001A4E16"/>
    <w:rsid w:val="001A5F64"/>
    <w:rsid w:val="001A74D0"/>
    <w:rsid w:val="001C4468"/>
    <w:rsid w:val="001D1ABE"/>
    <w:rsid w:val="001D589C"/>
    <w:rsid w:val="001E6660"/>
    <w:rsid w:val="001F262D"/>
    <w:rsid w:val="001F7D5D"/>
    <w:rsid w:val="00205CAE"/>
    <w:rsid w:val="00223885"/>
    <w:rsid w:val="00226E5C"/>
    <w:rsid w:val="002320BF"/>
    <w:rsid w:val="0023424A"/>
    <w:rsid w:val="002349E4"/>
    <w:rsid w:val="00235111"/>
    <w:rsid w:val="00237B36"/>
    <w:rsid w:val="00244C08"/>
    <w:rsid w:val="00245656"/>
    <w:rsid w:val="002510A5"/>
    <w:rsid w:val="00253E55"/>
    <w:rsid w:val="0025411E"/>
    <w:rsid w:val="00257D01"/>
    <w:rsid w:val="002634F0"/>
    <w:rsid w:val="002650DF"/>
    <w:rsid w:val="00267C68"/>
    <w:rsid w:val="00270AED"/>
    <w:rsid w:val="002766E3"/>
    <w:rsid w:val="002810F1"/>
    <w:rsid w:val="00282671"/>
    <w:rsid w:val="00286AB9"/>
    <w:rsid w:val="00292FEA"/>
    <w:rsid w:val="002A4600"/>
    <w:rsid w:val="002B2B29"/>
    <w:rsid w:val="002B460A"/>
    <w:rsid w:val="002D2126"/>
    <w:rsid w:val="002D2CD6"/>
    <w:rsid w:val="002D3508"/>
    <w:rsid w:val="002E2590"/>
    <w:rsid w:val="002E6104"/>
    <w:rsid w:val="002F26DF"/>
    <w:rsid w:val="003271FC"/>
    <w:rsid w:val="00342AB0"/>
    <w:rsid w:val="00345B89"/>
    <w:rsid w:val="00365AD4"/>
    <w:rsid w:val="0038230C"/>
    <w:rsid w:val="0038521F"/>
    <w:rsid w:val="00386ECB"/>
    <w:rsid w:val="00392D2E"/>
    <w:rsid w:val="003970B7"/>
    <w:rsid w:val="003A37CC"/>
    <w:rsid w:val="003A54C1"/>
    <w:rsid w:val="003A6E21"/>
    <w:rsid w:val="003B42B7"/>
    <w:rsid w:val="003C3CD9"/>
    <w:rsid w:val="003D6B9C"/>
    <w:rsid w:val="003E38CF"/>
    <w:rsid w:val="003F1D3A"/>
    <w:rsid w:val="003F2C6B"/>
    <w:rsid w:val="003F767A"/>
    <w:rsid w:val="00404E8B"/>
    <w:rsid w:val="00405B43"/>
    <w:rsid w:val="0042248C"/>
    <w:rsid w:val="004233A9"/>
    <w:rsid w:val="00424B8B"/>
    <w:rsid w:val="00425AEF"/>
    <w:rsid w:val="00435855"/>
    <w:rsid w:val="004362DC"/>
    <w:rsid w:val="00441866"/>
    <w:rsid w:val="0044483F"/>
    <w:rsid w:val="0044530C"/>
    <w:rsid w:val="00445EEE"/>
    <w:rsid w:val="00446125"/>
    <w:rsid w:val="00446597"/>
    <w:rsid w:val="00451AC3"/>
    <w:rsid w:val="004569B7"/>
    <w:rsid w:val="00475D6C"/>
    <w:rsid w:val="00485480"/>
    <w:rsid w:val="00491C63"/>
    <w:rsid w:val="00492669"/>
    <w:rsid w:val="00495478"/>
    <w:rsid w:val="00495666"/>
    <w:rsid w:val="004A3CAE"/>
    <w:rsid w:val="004A40CC"/>
    <w:rsid w:val="004A4C10"/>
    <w:rsid w:val="004A4F51"/>
    <w:rsid w:val="004A5295"/>
    <w:rsid w:val="004A5765"/>
    <w:rsid w:val="004B32CB"/>
    <w:rsid w:val="004B6EA4"/>
    <w:rsid w:val="004C4FAF"/>
    <w:rsid w:val="004C7C19"/>
    <w:rsid w:val="004E4860"/>
    <w:rsid w:val="004E65D1"/>
    <w:rsid w:val="004F3157"/>
    <w:rsid w:val="0050218C"/>
    <w:rsid w:val="005024B2"/>
    <w:rsid w:val="00516D81"/>
    <w:rsid w:val="00523909"/>
    <w:rsid w:val="00524CF5"/>
    <w:rsid w:val="0052719F"/>
    <w:rsid w:val="0054427B"/>
    <w:rsid w:val="005513DB"/>
    <w:rsid w:val="00551989"/>
    <w:rsid w:val="0056198D"/>
    <w:rsid w:val="0056525C"/>
    <w:rsid w:val="00575937"/>
    <w:rsid w:val="0058325F"/>
    <w:rsid w:val="00592860"/>
    <w:rsid w:val="00593640"/>
    <w:rsid w:val="005962B7"/>
    <w:rsid w:val="005A4A36"/>
    <w:rsid w:val="005A68F2"/>
    <w:rsid w:val="005A6FDB"/>
    <w:rsid w:val="005B394D"/>
    <w:rsid w:val="005B502C"/>
    <w:rsid w:val="005C0819"/>
    <w:rsid w:val="005C24D3"/>
    <w:rsid w:val="005C2B77"/>
    <w:rsid w:val="005C6157"/>
    <w:rsid w:val="005D46A3"/>
    <w:rsid w:val="005E2C6C"/>
    <w:rsid w:val="005E409C"/>
    <w:rsid w:val="005E77BB"/>
    <w:rsid w:val="005F1685"/>
    <w:rsid w:val="00613693"/>
    <w:rsid w:val="00623DF3"/>
    <w:rsid w:val="00636772"/>
    <w:rsid w:val="0064554B"/>
    <w:rsid w:val="00647DDB"/>
    <w:rsid w:val="006632BD"/>
    <w:rsid w:val="006744A0"/>
    <w:rsid w:val="006774F9"/>
    <w:rsid w:val="00677B60"/>
    <w:rsid w:val="00681A28"/>
    <w:rsid w:val="00692053"/>
    <w:rsid w:val="006936B0"/>
    <w:rsid w:val="00693FA6"/>
    <w:rsid w:val="006A1291"/>
    <w:rsid w:val="006B21C3"/>
    <w:rsid w:val="006B2312"/>
    <w:rsid w:val="006D308C"/>
    <w:rsid w:val="006D7D41"/>
    <w:rsid w:val="006E3E3D"/>
    <w:rsid w:val="006E7677"/>
    <w:rsid w:val="006F5D2C"/>
    <w:rsid w:val="006F6532"/>
    <w:rsid w:val="006F6B49"/>
    <w:rsid w:val="006F6CED"/>
    <w:rsid w:val="007113FE"/>
    <w:rsid w:val="00714A8D"/>
    <w:rsid w:val="00734F94"/>
    <w:rsid w:val="0074030C"/>
    <w:rsid w:val="00740618"/>
    <w:rsid w:val="00740836"/>
    <w:rsid w:val="00750355"/>
    <w:rsid w:val="00752BFC"/>
    <w:rsid w:val="00754B7B"/>
    <w:rsid w:val="00761A3C"/>
    <w:rsid w:val="00765ACA"/>
    <w:rsid w:val="0076643D"/>
    <w:rsid w:val="00774142"/>
    <w:rsid w:val="00787034"/>
    <w:rsid w:val="00787949"/>
    <w:rsid w:val="0079153E"/>
    <w:rsid w:val="007B6095"/>
    <w:rsid w:val="007B6192"/>
    <w:rsid w:val="007C0B7F"/>
    <w:rsid w:val="007C0CB1"/>
    <w:rsid w:val="007E373D"/>
    <w:rsid w:val="007E3891"/>
    <w:rsid w:val="007F6D3A"/>
    <w:rsid w:val="00807FFB"/>
    <w:rsid w:val="008141B3"/>
    <w:rsid w:val="00814949"/>
    <w:rsid w:val="00824864"/>
    <w:rsid w:val="00827F5C"/>
    <w:rsid w:val="00831517"/>
    <w:rsid w:val="00833D92"/>
    <w:rsid w:val="008345E2"/>
    <w:rsid w:val="0084169B"/>
    <w:rsid w:val="00853103"/>
    <w:rsid w:val="00865497"/>
    <w:rsid w:val="00866D0A"/>
    <w:rsid w:val="0087722C"/>
    <w:rsid w:val="00880255"/>
    <w:rsid w:val="00883E82"/>
    <w:rsid w:val="00887FB8"/>
    <w:rsid w:val="008A0591"/>
    <w:rsid w:val="008A204C"/>
    <w:rsid w:val="008A6372"/>
    <w:rsid w:val="008B0896"/>
    <w:rsid w:val="008B5225"/>
    <w:rsid w:val="008B656D"/>
    <w:rsid w:val="008C1202"/>
    <w:rsid w:val="008D4EDF"/>
    <w:rsid w:val="008D782E"/>
    <w:rsid w:val="008E55D1"/>
    <w:rsid w:val="008F076E"/>
    <w:rsid w:val="008F181D"/>
    <w:rsid w:val="00907C52"/>
    <w:rsid w:val="00911B7A"/>
    <w:rsid w:val="009174D9"/>
    <w:rsid w:val="00923293"/>
    <w:rsid w:val="00927581"/>
    <w:rsid w:val="0093240F"/>
    <w:rsid w:val="00935112"/>
    <w:rsid w:val="00940FD0"/>
    <w:rsid w:val="00942C4E"/>
    <w:rsid w:val="0094697E"/>
    <w:rsid w:val="00951B61"/>
    <w:rsid w:val="009532B1"/>
    <w:rsid w:val="00961579"/>
    <w:rsid w:val="00964C4A"/>
    <w:rsid w:val="00975943"/>
    <w:rsid w:val="00986FD9"/>
    <w:rsid w:val="00992588"/>
    <w:rsid w:val="009A355B"/>
    <w:rsid w:val="009B425A"/>
    <w:rsid w:val="009C6951"/>
    <w:rsid w:val="009D0143"/>
    <w:rsid w:val="009E134D"/>
    <w:rsid w:val="00A004B5"/>
    <w:rsid w:val="00A069AB"/>
    <w:rsid w:val="00A07BDB"/>
    <w:rsid w:val="00A11889"/>
    <w:rsid w:val="00A11BA8"/>
    <w:rsid w:val="00A210DD"/>
    <w:rsid w:val="00A25201"/>
    <w:rsid w:val="00A43AF1"/>
    <w:rsid w:val="00A5506F"/>
    <w:rsid w:val="00A618B7"/>
    <w:rsid w:val="00A62339"/>
    <w:rsid w:val="00A63351"/>
    <w:rsid w:val="00A70747"/>
    <w:rsid w:val="00A71574"/>
    <w:rsid w:val="00A728CD"/>
    <w:rsid w:val="00A73C9C"/>
    <w:rsid w:val="00A802FE"/>
    <w:rsid w:val="00A84F65"/>
    <w:rsid w:val="00A97535"/>
    <w:rsid w:val="00AA0CE5"/>
    <w:rsid w:val="00AA2D0F"/>
    <w:rsid w:val="00AC1C7D"/>
    <w:rsid w:val="00AC2436"/>
    <w:rsid w:val="00AE50CB"/>
    <w:rsid w:val="00AE5D3A"/>
    <w:rsid w:val="00AF0BD1"/>
    <w:rsid w:val="00B053BA"/>
    <w:rsid w:val="00B103CB"/>
    <w:rsid w:val="00B12E1C"/>
    <w:rsid w:val="00B12F8F"/>
    <w:rsid w:val="00B14957"/>
    <w:rsid w:val="00B16E65"/>
    <w:rsid w:val="00B2009D"/>
    <w:rsid w:val="00B221E1"/>
    <w:rsid w:val="00B30C29"/>
    <w:rsid w:val="00B329D2"/>
    <w:rsid w:val="00B3725F"/>
    <w:rsid w:val="00B44794"/>
    <w:rsid w:val="00B708A1"/>
    <w:rsid w:val="00B76818"/>
    <w:rsid w:val="00B769F6"/>
    <w:rsid w:val="00B772AC"/>
    <w:rsid w:val="00B77FB5"/>
    <w:rsid w:val="00B92982"/>
    <w:rsid w:val="00BA7F02"/>
    <w:rsid w:val="00BB0862"/>
    <w:rsid w:val="00BB144E"/>
    <w:rsid w:val="00BB5E40"/>
    <w:rsid w:val="00BC235B"/>
    <w:rsid w:val="00BD0650"/>
    <w:rsid w:val="00BE1111"/>
    <w:rsid w:val="00BE3C58"/>
    <w:rsid w:val="00BE64CC"/>
    <w:rsid w:val="00BF2DA2"/>
    <w:rsid w:val="00BF609B"/>
    <w:rsid w:val="00C020BA"/>
    <w:rsid w:val="00C14424"/>
    <w:rsid w:val="00C16B8C"/>
    <w:rsid w:val="00C23352"/>
    <w:rsid w:val="00C37E9E"/>
    <w:rsid w:val="00C5104A"/>
    <w:rsid w:val="00C5765F"/>
    <w:rsid w:val="00C737B9"/>
    <w:rsid w:val="00C76311"/>
    <w:rsid w:val="00C8439D"/>
    <w:rsid w:val="00C905F6"/>
    <w:rsid w:val="00C90C7D"/>
    <w:rsid w:val="00C92644"/>
    <w:rsid w:val="00C93809"/>
    <w:rsid w:val="00C96CF0"/>
    <w:rsid w:val="00CB14D5"/>
    <w:rsid w:val="00CB1D77"/>
    <w:rsid w:val="00CB5FC7"/>
    <w:rsid w:val="00CB61EC"/>
    <w:rsid w:val="00CD7C58"/>
    <w:rsid w:val="00CE38BD"/>
    <w:rsid w:val="00CE4ABF"/>
    <w:rsid w:val="00CF0EC5"/>
    <w:rsid w:val="00CF2552"/>
    <w:rsid w:val="00CF40E4"/>
    <w:rsid w:val="00D34CA2"/>
    <w:rsid w:val="00D41501"/>
    <w:rsid w:val="00D41629"/>
    <w:rsid w:val="00D432A6"/>
    <w:rsid w:val="00D43AB1"/>
    <w:rsid w:val="00D51EF9"/>
    <w:rsid w:val="00D52038"/>
    <w:rsid w:val="00D629A1"/>
    <w:rsid w:val="00D66590"/>
    <w:rsid w:val="00D712BD"/>
    <w:rsid w:val="00D81930"/>
    <w:rsid w:val="00D824BF"/>
    <w:rsid w:val="00D85517"/>
    <w:rsid w:val="00D958B1"/>
    <w:rsid w:val="00DA0196"/>
    <w:rsid w:val="00DA26D2"/>
    <w:rsid w:val="00DA56D2"/>
    <w:rsid w:val="00DA6B97"/>
    <w:rsid w:val="00DB6A5C"/>
    <w:rsid w:val="00DB7259"/>
    <w:rsid w:val="00DC341A"/>
    <w:rsid w:val="00DC6110"/>
    <w:rsid w:val="00DD0632"/>
    <w:rsid w:val="00DD10EF"/>
    <w:rsid w:val="00DD60E4"/>
    <w:rsid w:val="00DE0B33"/>
    <w:rsid w:val="00DF205A"/>
    <w:rsid w:val="00DF51A8"/>
    <w:rsid w:val="00E03267"/>
    <w:rsid w:val="00E10E6D"/>
    <w:rsid w:val="00E17A6D"/>
    <w:rsid w:val="00E22111"/>
    <w:rsid w:val="00E255E6"/>
    <w:rsid w:val="00E338A5"/>
    <w:rsid w:val="00E35A19"/>
    <w:rsid w:val="00E37BC4"/>
    <w:rsid w:val="00E37FF9"/>
    <w:rsid w:val="00E40D51"/>
    <w:rsid w:val="00E42BFF"/>
    <w:rsid w:val="00E615C9"/>
    <w:rsid w:val="00E67DF5"/>
    <w:rsid w:val="00E81F34"/>
    <w:rsid w:val="00E92C97"/>
    <w:rsid w:val="00EA1228"/>
    <w:rsid w:val="00EA2675"/>
    <w:rsid w:val="00EA2853"/>
    <w:rsid w:val="00EC5715"/>
    <w:rsid w:val="00ED081F"/>
    <w:rsid w:val="00ED4144"/>
    <w:rsid w:val="00EE50A8"/>
    <w:rsid w:val="00F05044"/>
    <w:rsid w:val="00F06917"/>
    <w:rsid w:val="00F1309F"/>
    <w:rsid w:val="00F21674"/>
    <w:rsid w:val="00F2420E"/>
    <w:rsid w:val="00F262D4"/>
    <w:rsid w:val="00F5064C"/>
    <w:rsid w:val="00F55D82"/>
    <w:rsid w:val="00F61479"/>
    <w:rsid w:val="00F615FA"/>
    <w:rsid w:val="00F62BFE"/>
    <w:rsid w:val="00F64438"/>
    <w:rsid w:val="00F713A8"/>
    <w:rsid w:val="00F75414"/>
    <w:rsid w:val="00F927D9"/>
    <w:rsid w:val="00F93DD0"/>
    <w:rsid w:val="00FA1144"/>
    <w:rsid w:val="00FA6EC5"/>
    <w:rsid w:val="00FB051A"/>
    <w:rsid w:val="00FB0EA5"/>
    <w:rsid w:val="00FB1ADC"/>
    <w:rsid w:val="00FB35CB"/>
    <w:rsid w:val="00FB5637"/>
    <w:rsid w:val="00FB5C63"/>
    <w:rsid w:val="00FC62A7"/>
    <w:rsid w:val="00FD171C"/>
    <w:rsid w:val="00FD429C"/>
    <w:rsid w:val="00FF76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01820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ＭＳ Ｐゴシック" w:hAnsi="Arial"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05F6"/>
    <w:pPr>
      <w:spacing w:line="280" w:lineRule="exact"/>
    </w:pPr>
    <w:rPr>
      <w:sz w:val="24"/>
      <w:szCs w:val="24"/>
    </w:rPr>
  </w:style>
  <w:style w:type="paragraph" w:styleId="Heading1">
    <w:name w:val="heading 1"/>
    <w:basedOn w:val="Normal"/>
    <w:next w:val="Normal"/>
    <w:link w:val="Heading1Char"/>
    <w:uiPriority w:val="9"/>
    <w:qFormat/>
    <w:rsid w:val="00DB6A5C"/>
    <w:pPr>
      <w:keepNext/>
      <w:keepLines/>
      <w:spacing w:before="480" w:line="440" w:lineRule="exact"/>
      <w:outlineLvl w:val="0"/>
    </w:pPr>
    <w:rPr>
      <w:rFonts w:eastAsia="ＭＳ ゴシック"/>
      <w:color w:val="00000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40E4"/>
    <w:pPr>
      <w:tabs>
        <w:tab w:val="center" w:pos="4320"/>
        <w:tab w:val="right" w:pos="8640"/>
      </w:tabs>
    </w:pPr>
  </w:style>
  <w:style w:type="character" w:customStyle="1" w:styleId="HeaderChar">
    <w:name w:val="Header Char"/>
    <w:basedOn w:val="DefaultParagraphFont"/>
    <w:link w:val="Header"/>
    <w:uiPriority w:val="99"/>
    <w:rsid w:val="00CF40E4"/>
  </w:style>
  <w:style w:type="paragraph" w:styleId="Footer">
    <w:name w:val="footer"/>
    <w:basedOn w:val="Normal"/>
    <w:link w:val="FooterChar"/>
    <w:uiPriority w:val="99"/>
    <w:unhideWhenUsed/>
    <w:rsid w:val="00CF40E4"/>
    <w:pPr>
      <w:tabs>
        <w:tab w:val="center" w:pos="4320"/>
        <w:tab w:val="right" w:pos="8640"/>
      </w:tabs>
    </w:pPr>
  </w:style>
  <w:style w:type="character" w:customStyle="1" w:styleId="FooterChar">
    <w:name w:val="Footer Char"/>
    <w:basedOn w:val="DefaultParagraphFont"/>
    <w:link w:val="Footer"/>
    <w:uiPriority w:val="99"/>
    <w:rsid w:val="00CF40E4"/>
  </w:style>
  <w:style w:type="character" w:styleId="PageNumber">
    <w:name w:val="page number"/>
    <w:basedOn w:val="DefaultParagraphFont"/>
    <w:uiPriority w:val="99"/>
    <w:semiHidden/>
    <w:unhideWhenUsed/>
    <w:rsid w:val="00CF40E4"/>
  </w:style>
  <w:style w:type="paragraph" w:styleId="BalloonText">
    <w:name w:val="Balloon Text"/>
    <w:basedOn w:val="Normal"/>
    <w:link w:val="BalloonTextChar"/>
    <w:uiPriority w:val="99"/>
    <w:semiHidden/>
    <w:unhideWhenUsed/>
    <w:rsid w:val="00CF40E4"/>
    <w:rPr>
      <w:rFonts w:ascii="Lucida Grande" w:hAnsi="Lucida Grande" w:cs="Lucida Grande"/>
      <w:sz w:val="18"/>
      <w:szCs w:val="18"/>
    </w:rPr>
  </w:style>
  <w:style w:type="character" w:customStyle="1" w:styleId="BalloonTextChar">
    <w:name w:val="Balloon Text Char"/>
    <w:link w:val="BalloonText"/>
    <w:uiPriority w:val="99"/>
    <w:semiHidden/>
    <w:rsid w:val="00CF40E4"/>
    <w:rPr>
      <w:rFonts w:ascii="Lucida Grande" w:hAnsi="Lucida Grande" w:cs="Lucida Grande"/>
      <w:sz w:val="18"/>
      <w:szCs w:val="18"/>
    </w:rPr>
  </w:style>
  <w:style w:type="character" w:customStyle="1" w:styleId="Heading1Char">
    <w:name w:val="Heading 1 Char"/>
    <w:link w:val="Heading1"/>
    <w:uiPriority w:val="9"/>
    <w:rsid w:val="00DB6A5C"/>
    <w:rPr>
      <w:rFonts w:eastAsia="ＭＳ ゴシック"/>
      <w:color w:val="000000"/>
      <w:sz w:val="36"/>
      <w:szCs w:val="36"/>
    </w:rPr>
  </w:style>
  <w:style w:type="paragraph" w:customStyle="1" w:styleId="SessionTitle">
    <w:name w:val="Session Title"/>
    <w:basedOn w:val="Normal"/>
    <w:qFormat/>
    <w:rsid w:val="00C905F6"/>
    <w:pPr>
      <w:widowControl w:val="0"/>
      <w:autoSpaceDE w:val="0"/>
      <w:autoSpaceDN w:val="0"/>
      <w:adjustRightInd w:val="0"/>
      <w:spacing w:line="640" w:lineRule="exact"/>
    </w:pPr>
    <w:rPr>
      <w:rFonts w:cs="Arial"/>
      <w:color w:val="000000"/>
      <w:sz w:val="60"/>
      <w:szCs w:val="60"/>
    </w:rPr>
  </w:style>
  <w:style w:type="paragraph" w:customStyle="1" w:styleId="Speakers">
    <w:name w:val="Speakers"/>
    <w:basedOn w:val="Normal"/>
    <w:qFormat/>
    <w:rsid w:val="00C905F6"/>
    <w:pPr>
      <w:widowControl w:val="0"/>
      <w:autoSpaceDE w:val="0"/>
      <w:autoSpaceDN w:val="0"/>
      <w:adjustRightInd w:val="0"/>
      <w:spacing w:line="400" w:lineRule="exact"/>
    </w:pPr>
    <w:rPr>
      <w:rFonts w:cs="Arial"/>
      <w:color w:val="000000"/>
      <w:sz w:val="36"/>
      <w:szCs w:val="36"/>
    </w:rPr>
  </w:style>
  <w:style w:type="paragraph" w:styleId="EndnoteText">
    <w:name w:val="endnote text"/>
    <w:basedOn w:val="Normal"/>
    <w:link w:val="EndnoteTextChar"/>
    <w:uiPriority w:val="99"/>
    <w:unhideWhenUsed/>
    <w:rsid w:val="00AC1C7D"/>
    <w:pPr>
      <w:spacing w:line="240" w:lineRule="auto"/>
    </w:pPr>
  </w:style>
  <w:style w:type="character" w:customStyle="1" w:styleId="EndnoteTextChar">
    <w:name w:val="Endnote Text Char"/>
    <w:basedOn w:val="DefaultParagraphFont"/>
    <w:link w:val="EndnoteText"/>
    <w:uiPriority w:val="99"/>
    <w:rsid w:val="00AC1C7D"/>
  </w:style>
  <w:style w:type="character" w:styleId="EndnoteReference">
    <w:name w:val="endnote reference"/>
    <w:uiPriority w:val="99"/>
    <w:unhideWhenUsed/>
    <w:rsid w:val="00AC1C7D"/>
    <w:rPr>
      <w:vertAlign w:val="superscript"/>
    </w:rPr>
  </w:style>
  <w:style w:type="paragraph" w:styleId="TOC1">
    <w:name w:val="toc 1"/>
    <w:basedOn w:val="Normal"/>
    <w:next w:val="Normal"/>
    <w:autoRedefine/>
    <w:uiPriority w:val="39"/>
    <w:unhideWhenUsed/>
    <w:rsid w:val="00DB6A5C"/>
    <w:pPr>
      <w:tabs>
        <w:tab w:val="right" w:pos="8190"/>
      </w:tabs>
      <w:spacing w:after="240"/>
    </w:pPr>
  </w:style>
  <w:style w:type="paragraph" w:styleId="TOC2">
    <w:name w:val="toc 2"/>
    <w:basedOn w:val="Normal"/>
    <w:next w:val="Normal"/>
    <w:autoRedefine/>
    <w:uiPriority w:val="39"/>
    <w:unhideWhenUsed/>
    <w:rsid w:val="00DB6A5C"/>
    <w:pPr>
      <w:ind w:left="240"/>
    </w:pPr>
  </w:style>
  <w:style w:type="paragraph" w:styleId="TOC3">
    <w:name w:val="toc 3"/>
    <w:basedOn w:val="Normal"/>
    <w:next w:val="Normal"/>
    <w:autoRedefine/>
    <w:uiPriority w:val="39"/>
    <w:unhideWhenUsed/>
    <w:rsid w:val="00DB6A5C"/>
    <w:pPr>
      <w:ind w:left="480"/>
    </w:pPr>
  </w:style>
  <w:style w:type="paragraph" w:styleId="TOC4">
    <w:name w:val="toc 4"/>
    <w:basedOn w:val="Normal"/>
    <w:next w:val="Normal"/>
    <w:autoRedefine/>
    <w:uiPriority w:val="39"/>
    <w:unhideWhenUsed/>
    <w:rsid w:val="00DB6A5C"/>
    <w:pPr>
      <w:ind w:left="720"/>
    </w:pPr>
  </w:style>
  <w:style w:type="paragraph" w:styleId="TOC5">
    <w:name w:val="toc 5"/>
    <w:basedOn w:val="Normal"/>
    <w:next w:val="Normal"/>
    <w:autoRedefine/>
    <w:uiPriority w:val="39"/>
    <w:unhideWhenUsed/>
    <w:rsid w:val="00DB6A5C"/>
    <w:pPr>
      <w:ind w:left="960"/>
    </w:pPr>
  </w:style>
  <w:style w:type="paragraph" w:styleId="TOC6">
    <w:name w:val="toc 6"/>
    <w:basedOn w:val="Normal"/>
    <w:next w:val="Normal"/>
    <w:autoRedefine/>
    <w:uiPriority w:val="39"/>
    <w:unhideWhenUsed/>
    <w:rsid w:val="00DB6A5C"/>
    <w:pPr>
      <w:ind w:left="1200"/>
    </w:pPr>
  </w:style>
  <w:style w:type="paragraph" w:styleId="TOC7">
    <w:name w:val="toc 7"/>
    <w:basedOn w:val="Normal"/>
    <w:next w:val="Normal"/>
    <w:autoRedefine/>
    <w:uiPriority w:val="39"/>
    <w:unhideWhenUsed/>
    <w:rsid w:val="00DB6A5C"/>
    <w:pPr>
      <w:ind w:left="1440"/>
    </w:pPr>
  </w:style>
  <w:style w:type="paragraph" w:styleId="TOC8">
    <w:name w:val="toc 8"/>
    <w:basedOn w:val="Normal"/>
    <w:next w:val="Normal"/>
    <w:autoRedefine/>
    <w:uiPriority w:val="39"/>
    <w:unhideWhenUsed/>
    <w:rsid w:val="00DB6A5C"/>
    <w:pPr>
      <w:ind w:left="1680"/>
    </w:pPr>
  </w:style>
  <w:style w:type="paragraph" w:styleId="TOC9">
    <w:name w:val="toc 9"/>
    <w:basedOn w:val="Normal"/>
    <w:next w:val="Normal"/>
    <w:autoRedefine/>
    <w:uiPriority w:val="39"/>
    <w:unhideWhenUsed/>
    <w:rsid w:val="00DB6A5C"/>
    <w:pPr>
      <w:ind w:left="1920"/>
    </w:pPr>
  </w:style>
  <w:style w:type="paragraph" w:styleId="Revision">
    <w:name w:val="Revision"/>
    <w:hidden/>
    <w:uiPriority w:val="99"/>
    <w:semiHidden/>
    <w:rsid w:val="00253E55"/>
    <w:rPr>
      <w:sz w:val="24"/>
      <w:szCs w:val="24"/>
    </w:rPr>
  </w:style>
  <w:style w:type="paragraph" w:styleId="ListParagraph">
    <w:name w:val="List Paragraph"/>
    <w:basedOn w:val="Normal"/>
    <w:uiPriority w:val="34"/>
    <w:qFormat/>
    <w:rsid w:val="000739A4"/>
    <w:pPr>
      <w:spacing w:line="240"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739A4"/>
    <w:rPr>
      <w:color w:val="0563C1" w:themeColor="hyperlink"/>
      <w:u w:val="single"/>
    </w:rPr>
  </w:style>
  <w:style w:type="character" w:styleId="FollowedHyperlink">
    <w:name w:val="FollowedHyperlink"/>
    <w:basedOn w:val="DefaultParagraphFont"/>
    <w:uiPriority w:val="99"/>
    <w:semiHidden/>
    <w:unhideWhenUsed/>
    <w:rsid w:val="0076643D"/>
    <w:rPr>
      <w:color w:val="954F72" w:themeColor="followedHyperlink"/>
      <w:u w:val="single"/>
    </w:rPr>
  </w:style>
  <w:style w:type="character" w:styleId="Strong">
    <w:name w:val="Strong"/>
    <w:basedOn w:val="DefaultParagraphFont"/>
    <w:uiPriority w:val="22"/>
    <w:qFormat/>
    <w:rsid w:val="00C93809"/>
    <w:rPr>
      <w:b/>
      <w:bCs/>
    </w:rPr>
  </w:style>
  <w:style w:type="paragraph" w:styleId="DocumentMap">
    <w:name w:val="Document Map"/>
    <w:basedOn w:val="Normal"/>
    <w:link w:val="DocumentMapChar"/>
    <w:uiPriority w:val="99"/>
    <w:semiHidden/>
    <w:unhideWhenUsed/>
    <w:rsid w:val="0064554B"/>
    <w:pPr>
      <w:spacing w:line="240" w:lineRule="auto"/>
    </w:pPr>
    <w:rPr>
      <w:rFonts w:ascii="Times New Roman" w:hAnsi="Times New Roman"/>
    </w:rPr>
  </w:style>
  <w:style w:type="character" w:customStyle="1" w:styleId="DocumentMapChar">
    <w:name w:val="Document Map Char"/>
    <w:basedOn w:val="DefaultParagraphFont"/>
    <w:link w:val="DocumentMap"/>
    <w:uiPriority w:val="99"/>
    <w:semiHidden/>
    <w:rsid w:val="0064554B"/>
    <w:rPr>
      <w:rFonts w:ascii="Times New Roman" w:hAnsi="Times New Roman"/>
      <w:sz w:val="24"/>
      <w:szCs w:val="24"/>
    </w:rPr>
  </w:style>
  <w:style w:type="character" w:styleId="CommentReference">
    <w:name w:val="annotation reference"/>
    <w:basedOn w:val="DefaultParagraphFont"/>
    <w:uiPriority w:val="99"/>
    <w:semiHidden/>
    <w:unhideWhenUsed/>
    <w:rsid w:val="003A54C1"/>
    <w:rPr>
      <w:sz w:val="18"/>
      <w:szCs w:val="18"/>
    </w:rPr>
  </w:style>
  <w:style w:type="paragraph" w:styleId="CommentText">
    <w:name w:val="annotation text"/>
    <w:basedOn w:val="Normal"/>
    <w:link w:val="CommentTextChar"/>
    <w:uiPriority w:val="99"/>
    <w:semiHidden/>
    <w:unhideWhenUsed/>
    <w:rsid w:val="003A54C1"/>
    <w:pPr>
      <w:spacing w:line="240" w:lineRule="auto"/>
    </w:pPr>
  </w:style>
  <w:style w:type="character" w:customStyle="1" w:styleId="CommentTextChar">
    <w:name w:val="Comment Text Char"/>
    <w:basedOn w:val="DefaultParagraphFont"/>
    <w:link w:val="CommentText"/>
    <w:uiPriority w:val="99"/>
    <w:semiHidden/>
    <w:rsid w:val="003A54C1"/>
    <w:rPr>
      <w:sz w:val="24"/>
      <w:szCs w:val="24"/>
    </w:rPr>
  </w:style>
  <w:style w:type="paragraph" w:styleId="CommentSubject">
    <w:name w:val="annotation subject"/>
    <w:basedOn w:val="CommentText"/>
    <w:next w:val="CommentText"/>
    <w:link w:val="CommentSubjectChar"/>
    <w:uiPriority w:val="99"/>
    <w:semiHidden/>
    <w:unhideWhenUsed/>
    <w:rsid w:val="003A54C1"/>
    <w:rPr>
      <w:b/>
      <w:bCs/>
      <w:sz w:val="20"/>
      <w:szCs w:val="20"/>
    </w:rPr>
  </w:style>
  <w:style w:type="character" w:customStyle="1" w:styleId="CommentSubjectChar">
    <w:name w:val="Comment Subject Char"/>
    <w:basedOn w:val="CommentTextChar"/>
    <w:link w:val="CommentSubject"/>
    <w:uiPriority w:val="99"/>
    <w:semiHidden/>
    <w:rsid w:val="003A54C1"/>
    <w:rPr>
      <w:b/>
      <w:bCs/>
      <w:sz w:val="24"/>
      <w:szCs w:val="24"/>
    </w:rPr>
  </w:style>
  <w:style w:type="paragraph" w:styleId="Title">
    <w:name w:val="Title"/>
    <w:basedOn w:val="Normal"/>
    <w:next w:val="Normal"/>
    <w:link w:val="TitleChar"/>
    <w:uiPriority w:val="10"/>
    <w:qFormat/>
    <w:rsid w:val="0056198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198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404486">
      <w:bodyDiv w:val="1"/>
      <w:marLeft w:val="0"/>
      <w:marRight w:val="0"/>
      <w:marTop w:val="0"/>
      <w:marBottom w:val="0"/>
      <w:divBdr>
        <w:top w:val="none" w:sz="0" w:space="0" w:color="auto"/>
        <w:left w:val="none" w:sz="0" w:space="0" w:color="auto"/>
        <w:bottom w:val="none" w:sz="0" w:space="0" w:color="auto"/>
        <w:right w:val="none" w:sz="0" w:space="0" w:color="auto"/>
      </w:divBdr>
      <w:divsChild>
        <w:div w:id="281691448">
          <w:marLeft w:val="0"/>
          <w:marRight w:val="0"/>
          <w:marTop w:val="0"/>
          <w:marBottom w:val="0"/>
          <w:divBdr>
            <w:top w:val="none" w:sz="0" w:space="0" w:color="auto"/>
            <w:left w:val="none" w:sz="0" w:space="0" w:color="auto"/>
            <w:bottom w:val="none" w:sz="0" w:space="0" w:color="auto"/>
            <w:right w:val="none" w:sz="0" w:space="0" w:color="auto"/>
          </w:divBdr>
          <w:divsChild>
            <w:div w:id="21936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693">
      <w:bodyDiv w:val="1"/>
      <w:marLeft w:val="0"/>
      <w:marRight w:val="0"/>
      <w:marTop w:val="0"/>
      <w:marBottom w:val="0"/>
      <w:divBdr>
        <w:top w:val="none" w:sz="0" w:space="0" w:color="auto"/>
        <w:left w:val="none" w:sz="0" w:space="0" w:color="auto"/>
        <w:bottom w:val="none" w:sz="0" w:space="0" w:color="auto"/>
        <w:right w:val="none" w:sz="0" w:space="0" w:color="auto"/>
      </w:divBdr>
    </w:div>
    <w:div w:id="376781087">
      <w:bodyDiv w:val="1"/>
      <w:marLeft w:val="0"/>
      <w:marRight w:val="0"/>
      <w:marTop w:val="0"/>
      <w:marBottom w:val="0"/>
      <w:divBdr>
        <w:top w:val="none" w:sz="0" w:space="0" w:color="auto"/>
        <w:left w:val="none" w:sz="0" w:space="0" w:color="auto"/>
        <w:bottom w:val="none" w:sz="0" w:space="0" w:color="auto"/>
        <w:right w:val="none" w:sz="0" w:space="0" w:color="auto"/>
      </w:divBdr>
      <w:divsChild>
        <w:div w:id="1676110112">
          <w:marLeft w:val="0"/>
          <w:marRight w:val="0"/>
          <w:marTop w:val="0"/>
          <w:marBottom w:val="0"/>
          <w:divBdr>
            <w:top w:val="none" w:sz="0" w:space="0" w:color="auto"/>
            <w:left w:val="none" w:sz="0" w:space="0" w:color="auto"/>
            <w:bottom w:val="none" w:sz="0" w:space="0" w:color="auto"/>
            <w:right w:val="none" w:sz="0" w:space="0" w:color="auto"/>
          </w:divBdr>
          <w:divsChild>
            <w:div w:id="8593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3767">
      <w:bodyDiv w:val="1"/>
      <w:marLeft w:val="0"/>
      <w:marRight w:val="0"/>
      <w:marTop w:val="0"/>
      <w:marBottom w:val="0"/>
      <w:divBdr>
        <w:top w:val="none" w:sz="0" w:space="0" w:color="auto"/>
        <w:left w:val="none" w:sz="0" w:space="0" w:color="auto"/>
        <w:bottom w:val="none" w:sz="0" w:space="0" w:color="auto"/>
        <w:right w:val="none" w:sz="0" w:space="0" w:color="auto"/>
      </w:divBdr>
    </w:div>
    <w:div w:id="776293061">
      <w:bodyDiv w:val="1"/>
      <w:marLeft w:val="0"/>
      <w:marRight w:val="0"/>
      <w:marTop w:val="0"/>
      <w:marBottom w:val="0"/>
      <w:divBdr>
        <w:top w:val="none" w:sz="0" w:space="0" w:color="auto"/>
        <w:left w:val="none" w:sz="0" w:space="0" w:color="auto"/>
        <w:bottom w:val="none" w:sz="0" w:space="0" w:color="auto"/>
        <w:right w:val="none" w:sz="0" w:space="0" w:color="auto"/>
      </w:divBdr>
    </w:div>
    <w:div w:id="916940930">
      <w:bodyDiv w:val="1"/>
      <w:marLeft w:val="0"/>
      <w:marRight w:val="0"/>
      <w:marTop w:val="0"/>
      <w:marBottom w:val="0"/>
      <w:divBdr>
        <w:top w:val="none" w:sz="0" w:space="0" w:color="auto"/>
        <w:left w:val="none" w:sz="0" w:space="0" w:color="auto"/>
        <w:bottom w:val="none" w:sz="0" w:space="0" w:color="auto"/>
        <w:right w:val="none" w:sz="0" w:space="0" w:color="auto"/>
      </w:divBdr>
    </w:div>
    <w:div w:id="1017539309">
      <w:bodyDiv w:val="1"/>
      <w:marLeft w:val="0"/>
      <w:marRight w:val="0"/>
      <w:marTop w:val="0"/>
      <w:marBottom w:val="0"/>
      <w:divBdr>
        <w:top w:val="none" w:sz="0" w:space="0" w:color="auto"/>
        <w:left w:val="none" w:sz="0" w:space="0" w:color="auto"/>
        <w:bottom w:val="none" w:sz="0" w:space="0" w:color="auto"/>
        <w:right w:val="none" w:sz="0" w:space="0" w:color="auto"/>
      </w:divBdr>
    </w:div>
    <w:div w:id="1036856306">
      <w:bodyDiv w:val="1"/>
      <w:marLeft w:val="0"/>
      <w:marRight w:val="0"/>
      <w:marTop w:val="0"/>
      <w:marBottom w:val="0"/>
      <w:divBdr>
        <w:top w:val="none" w:sz="0" w:space="0" w:color="auto"/>
        <w:left w:val="none" w:sz="0" w:space="0" w:color="auto"/>
        <w:bottom w:val="none" w:sz="0" w:space="0" w:color="auto"/>
        <w:right w:val="none" w:sz="0" w:space="0" w:color="auto"/>
      </w:divBdr>
    </w:div>
    <w:div w:id="1171719320">
      <w:bodyDiv w:val="1"/>
      <w:marLeft w:val="0"/>
      <w:marRight w:val="0"/>
      <w:marTop w:val="0"/>
      <w:marBottom w:val="0"/>
      <w:divBdr>
        <w:top w:val="none" w:sz="0" w:space="0" w:color="auto"/>
        <w:left w:val="none" w:sz="0" w:space="0" w:color="auto"/>
        <w:bottom w:val="none" w:sz="0" w:space="0" w:color="auto"/>
        <w:right w:val="none" w:sz="0" w:space="0" w:color="auto"/>
      </w:divBdr>
      <w:divsChild>
        <w:div w:id="1705207627">
          <w:marLeft w:val="0"/>
          <w:marRight w:val="0"/>
          <w:marTop w:val="0"/>
          <w:marBottom w:val="0"/>
          <w:divBdr>
            <w:top w:val="none" w:sz="0" w:space="0" w:color="auto"/>
            <w:left w:val="none" w:sz="0" w:space="0" w:color="auto"/>
            <w:bottom w:val="none" w:sz="0" w:space="0" w:color="auto"/>
            <w:right w:val="none" w:sz="0" w:space="0" w:color="auto"/>
          </w:divBdr>
          <w:divsChild>
            <w:div w:id="159810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6973">
      <w:bodyDiv w:val="1"/>
      <w:marLeft w:val="0"/>
      <w:marRight w:val="0"/>
      <w:marTop w:val="0"/>
      <w:marBottom w:val="0"/>
      <w:divBdr>
        <w:top w:val="none" w:sz="0" w:space="0" w:color="auto"/>
        <w:left w:val="none" w:sz="0" w:space="0" w:color="auto"/>
        <w:bottom w:val="none" w:sz="0" w:space="0" w:color="auto"/>
        <w:right w:val="none" w:sz="0" w:space="0" w:color="auto"/>
      </w:divBdr>
    </w:div>
    <w:div w:id="1270770501">
      <w:bodyDiv w:val="1"/>
      <w:marLeft w:val="0"/>
      <w:marRight w:val="0"/>
      <w:marTop w:val="0"/>
      <w:marBottom w:val="0"/>
      <w:divBdr>
        <w:top w:val="none" w:sz="0" w:space="0" w:color="auto"/>
        <w:left w:val="none" w:sz="0" w:space="0" w:color="auto"/>
        <w:bottom w:val="none" w:sz="0" w:space="0" w:color="auto"/>
        <w:right w:val="none" w:sz="0" w:space="0" w:color="auto"/>
      </w:divBdr>
      <w:divsChild>
        <w:div w:id="140511321">
          <w:marLeft w:val="0"/>
          <w:marRight w:val="0"/>
          <w:marTop w:val="0"/>
          <w:marBottom w:val="0"/>
          <w:divBdr>
            <w:top w:val="none" w:sz="0" w:space="0" w:color="auto"/>
            <w:left w:val="none" w:sz="0" w:space="0" w:color="auto"/>
            <w:bottom w:val="none" w:sz="0" w:space="0" w:color="auto"/>
            <w:right w:val="none" w:sz="0" w:space="0" w:color="auto"/>
          </w:divBdr>
          <w:divsChild>
            <w:div w:id="117048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2185">
      <w:bodyDiv w:val="1"/>
      <w:marLeft w:val="0"/>
      <w:marRight w:val="0"/>
      <w:marTop w:val="0"/>
      <w:marBottom w:val="0"/>
      <w:divBdr>
        <w:top w:val="none" w:sz="0" w:space="0" w:color="auto"/>
        <w:left w:val="none" w:sz="0" w:space="0" w:color="auto"/>
        <w:bottom w:val="none" w:sz="0" w:space="0" w:color="auto"/>
        <w:right w:val="none" w:sz="0" w:space="0" w:color="auto"/>
      </w:divBdr>
    </w:div>
    <w:div w:id="1496413382">
      <w:bodyDiv w:val="1"/>
      <w:marLeft w:val="0"/>
      <w:marRight w:val="0"/>
      <w:marTop w:val="0"/>
      <w:marBottom w:val="0"/>
      <w:divBdr>
        <w:top w:val="none" w:sz="0" w:space="0" w:color="auto"/>
        <w:left w:val="none" w:sz="0" w:space="0" w:color="auto"/>
        <w:bottom w:val="none" w:sz="0" w:space="0" w:color="auto"/>
        <w:right w:val="none" w:sz="0" w:space="0" w:color="auto"/>
      </w:divBdr>
    </w:div>
    <w:div w:id="1768765008">
      <w:bodyDiv w:val="1"/>
      <w:marLeft w:val="0"/>
      <w:marRight w:val="0"/>
      <w:marTop w:val="0"/>
      <w:marBottom w:val="0"/>
      <w:divBdr>
        <w:top w:val="none" w:sz="0" w:space="0" w:color="auto"/>
        <w:left w:val="none" w:sz="0" w:space="0" w:color="auto"/>
        <w:bottom w:val="none" w:sz="0" w:space="0" w:color="auto"/>
        <w:right w:val="none" w:sz="0" w:space="0" w:color="auto"/>
      </w:divBdr>
    </w:div>
    <w:div w:id="1952470769">
      <w:bodyDiv w:val="1"/>
      <w:marLeft w:val="0"/>
      <w:marRight w:val="0"/>
      <w:marTop w:val="0"/>
      <w:marBottom w:val="0"/>
      <w:divBdr>
        <w:top w:val="none" w:sz="0" w:space="0" w:color="auto"/>
        <w:left w:val="none" w:sz="0" w:space="0" w:color="auto"/>
        <w:bottom w:val="none" w:sz="0" w:space="0" w:color="auto"/>
        <w:right w:val="none" w:sz="0" w:space="0" w:color="auto"/>
      </w:divBdr>
    </w:div>
    <w:div w:id="2073237599">
      <w:bodyDiv w:val="1"/>
      <w:marLeft w:val="0"/>
      <w:marRight w:val="0"/>
      <w:marTop w:val="0"/>
      <w:marBottom w:val="0"/>
      <w:divBdr>
        <w:top w:val="none" w:sz="0" w:space="0" w:color="auto"/>
        <w:left w:val="none" w:sz="0" w:space="0" w:color="auto"/>
        <w:bottom w:val="none" w:sz="0" w:space="0" w:color="auto"/>
        <w:right w:val="none" w:sz="0" w:space="0" w:color="auto"/>
      </w:divBdr>
    </w:div>
    <w:div w:id="2098361186">
      <w:bodyDiv w:val="1"/>
      <w:marLeft w:val="0"/>
      <w:marRight w:val="0"/>
      <w:marTop w:val="0"/>
      <w:marBottom w:val="0"/>
      <w:divBdr>
        <w:top w:val="none" w:sz="0" w:space="0" w:color="auto"/>
        <w:left w:val="none" w:sz="0" w:space="0" w:color="auto"/>
        <w:bottom w:val="none" w:sz="0" w:space="0" w:color="auto"/>
        <w:right w:val="none" w:sz="0" w:space="0" w:color="auto"/>
      </w:divBdr>
    </w:div>
    <w:div w:id="21447350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www.oracle.com/technetwork/java/javase/downloads/jdk8-downloads-2133151.html)" TargetMode="External"/><Relationship Id="rId19" Type="http://schemas.openxmlformats.org/officeDocument/2006/relationships/hyperlink" Target="https://maven.apache.org/install.html)" TargetMode="External"/><Relationship Id="rId60" Type="http://schemas.openxmlformats.org/officeDocument/2006/relationships/hyperlink" Target="https://console.ng.bluemix.net/" TargetMode="External"/><Relationship Id="rId61" Type="http://schemas.openxmlformats.org/officeDocument/2006/relationships/image" Target="media/image32.jpg"/><Relationship Id="rId62" Type="http://schemas.openxmlformats.org/officeDocument/2006/relationships/image" Target="media/image33.jpg"/><Relationship Id="rId63" Type="http://schemas.openxmlformats.org/officeDocument/2006/relationships/image" Target="media/image34.jpg"/><Relationship Id="rId64" Type="http://schemas.openxmlformats.org/officeDocument/2006/relationships/image" Target="media/image35.jpg"/><Relationship Id="rId65" Type="http://schemas.openxmlformats.org/officeDocument/2006/relationships/image" Target="media/image36.jpg"/><Relationship Id="rId66" Type="http://schemas.openxmlformats.org/officeDocument/2006/relationships/image" Target="media/image37.jpg"/><Relationship Id="rId67" Type="http://schemas.openxmlformats.org/officeDocument/2006/relationships/image" Target="media/image38.jpg"/><Relationship Id="rId68" Type="http://schemas.openxmlformats.org/officeDocument/2006/relationships/image" Target="media/image39.jpg"/><Relationship Id="rId69" Type="http://schemas.openxmlformats.org/officeDocument/2006/relationships/image" Target="media/image40.jpg"/><Relationship Id="rId120" Type="http://schemas.openxmlformats.org/officeDocument/2006/relationships/hyperlink" Target="https://help.github.com/" TargetMode="External"/><Relationship Id="rId121" Type="http://schemas.openxmlformats.org/officeDocument/2006/relationships/hyperlink" Target="https://www.docker.com/what-docker" TargetMode="External"/><Relationship Id="rId122" Type="http://schemas.openxmlformats.org/officeDocument/2006/relationships/hyperlink" Target="https://docs.docker.com/engine/reference/builder/" TargetMode="External"/><Relationship Id="rId123" Type="http://schemas.openxmlformats.org/officeDocument/2006/relationships/hyperlink" Target="https://console.ng.bluemix.net/" TargetMode="External"/><Relationship Id="rId124" Type="http://schemas.openxmlformats.org/officeDocument/2006/relationships/hyperlink" Target="https://console.ng.bluemix.net/docs/containers/container_index.html" TargetMode="External"/><Relationship Id="rId125" Type="http://schemas.openxmlformats.org/officeDocument/2006/relationships/hyperlink" Target="https://console.ng.bluemix.net/docs/services/ActiveDeploy/index.html" TargetMode="External"/><Relationship Id="rId126" Type="http://schemas.openxmlformats.org/officeDocument/2006/relationships/hyperlink" Target="https://www.ibm.com/devops/method/category/tools/" TargetMode="External"/><Relationship Id="rId127" Type="http://schemas.openxmlformats.org/officeDocument/2006/relationships/hyperlink" Target="https://console.ng.bluemix.net/docs/services/DeliveryPipeline/index.html" TargetMode="External"/><Relationship Id="rId128" Type="http://schemas.openxmlformats.org/officeDocument/2006/relationships/hyperlink" Target="https://developer.ibm.com/cloudarchitecture/" TargetMode="External"/><Relationship Id="rId129" Type="http://schemas.openxmlformats.org/officeDocument/2006/relationships/hyperlink" Target="https://www.ibm.com/devops/method" TargetMode="External"/><Relationship Id="rId40" Type="http://schemas.openxmlformats.org/officeDocument/2006/relationships/image" Target="media/image16.jpg"/><Relationship Id="rId41" Type="http://schemas.openxmlformats.org/officeDocument/2006/relationships/image" Target="media/image17.jpg"/><Relationship Id="rId42" Type="http://schemas.openxmlformats.org/officeDocument/2006/relationships/image" Target="media/image18.jpg"/><Relationship Id="rId90" Type="http://schemas.openxmlformats.org/officeDocument/2006/relationships/image" Target="media/image60.jpg"/><Relationship Id="rId91" Type="http://schemas.openxmlformats.org/officeDocument/2006/relationships/image" Target="media/image61.jpg"/><Relationship Id="rId92" Type="http://schemas.openxmlformats.org/officeDocument/2006/relationships/image" Target="media/image62.jpg"/><Relationship Id="rId93" Type="http://schemas.openxmlformats.org/officeDocument/2006/relationships/image" Target="media/image63.jpg"/><Relationship Id="rId94" Type="http://schemas.openxmlformats.org/officeDocument/2006/relationships/image" Target="media/image64.jpg"/><Relationship Id="rId95" Type="http://schemas.openxmlformats.org/officeDocument/2006/relationships/image" Target="media/image65.jpg"/><Relationship Id="rId96" Type="http://schemas.openxmlformats.org/officeDocument/2006/relationships/image" Target="media/image66.jpg"/><Relationship Id="rId101" Type="http://schemas.openxmlformats.org/officeDocument/2006/relationships/image" Target="media/image71.jpg"/><Relationship Id="rId102" Type="http://schemas.openxmlformats.org/officeDocument/2006/relationships/image" Target="media/image72.jpg"/><Relationship Id="rId103" Type="http://schemas.openxmlformats.org/officeDocument/2006/relationships/image" Target="media/image73.jpg"/><Relationship Id="rId104" Type="http://schemas.openxmlformats.org/officeDocument/2006/relationships/image" Target="media/image74.jpg"/><Relationship Id="rId105" Type="http://schemas.openxmlformats.org/officeDocument/2006/relationships/image" Target="media/image75.jpg"/><Relationship Id="rId106" Type="http://schemas.openxmlformats.org/officeDocument/2006/relationships/hyperlink" Target="https://console.ng.bluemix.net/docs/services/ActiveDeploy/about.html" TargetMode="External"/><Relationship Id="rId107" Type="http://schemas.openxmlformats.org/officeDocument/2006/relationships/image" Target="media/image76.jpg"/><Relationship Id="rId108" Type="http://schemas.openxmlformats.org/officeDocument/2006/relationships/image" Target="media/image77.jpg"/><Relationship Id="rId109" Type="http://schemas.openxmlformats.org/officeDocument/2006/relationships/image" Target="media/image78.jpg"/><Relationship Id="rId97" Type="http://schemas.openxmlformats.org/officeDocument/2006/relationships/image" Target="media/image67.jpg"/><Relationship Id="rId98" Type="http://schemas.openxmlformats.org/officeDocument/2006/relationships/image" Target="media/image68.jpg"/><Relationship Id="rId99" Type="http://schemas.openxmlformats.org/officeDocument/2006/relationships/image" Target="media/image69.jpg"/><Relationship Id="rId43" Type="http://schemas.openxmlformats.org/officeDocument/2006/relationships/image" Target="media/image19.jpg"/><Relationship Id="rId44" Type="http://schemas.openxmlformats.org/officeDocument/2006/relationships/image" Target="media/image20.jpg"/><Relationship Id="rId45" Type="http://schemas.openxmlformats.org/officeDocument/2006/relationships/image" Target="media/image21.jpg"/><Relationship Id="rId46" Type="http://schemas.openxmlformats.org/officeDocument/2006/relationships/image" Target="media/image22.jpg"/><Relationship Id="rId47" Type="http://schemas.openxmlformats.org/officeDocument/2006/relationships/image" Target="media/image23.jpg"/><Relationship Id="rId48" Type="http://schemas.openxmlformats.org/officeDocument/2006/relationships/hyperlink" Target="https://www.docker.com/what-docker" TargetMode="External"/><Relationship Id="rId49" Type="http://schemas.openxmlformats.org/officeDocument/2006/relationships/hyperlink" Target="https://docs.docker.com/engine/reference/builder/" TargetMode="External"/><Relationship Id="rId100" Type="http://schemas.openxmlformats.org/officeDocument/2006/relationships/image" Target="media/image70.jpg"/><Relationship Id="rId20" Type="http://schemas.openxmlformats.org/officeDocument/2006/relationships/hyperlink" Target="https://git-scm.com/book/en/v2/Getting-Started-Installing-Git" TargetMode="External"/><Relationship Id="rId21" Type="http://schemas.openxmlformats.org/officeDocument/2006/relationships/hyperlink" Target="https://docs.docker.com/engine/installation/)" TargetMode="External"/><Relationship Id="rId22" Type="http://schemas.openxmlformats.org/officeDocument/2006/relationships/hyperlink" Target="https://github.com/cloudfoundry/cli/releases)" TargetMode="External"/><Relationship Id="rId70" Type="http://schemas.openxmlformats.org/officeDocument/2006/relationships/image" Target="media/image41.jpg"/><Relationship Id="rId71" Type="http://schemas.openxmlformats.org/officeDocument/2006/relationships/image" Target="media/image42.jpg"/><Relationship Id="rId72" Type="http://schemas.openxmlformats.org/officeDocument/2006/relationships/image" Target="media/image43.jpg"/><Relationship Id="rId73" Type="http://schemas.openxmlformats.org/officeDocument/2006/relationships/image" Target="media/image44.jpg"/><Relationship Id="rId74" Type="http://schemas.openxmlformats.org/officeDocument/2006/relationships/image" Target="media/image45.jpg"/><Relationship Id="rId75" Type="http://schemas.openxmlformats.org/officeDocument/2006/relationships/hyperlink" Target="https://www.ibm.com/devops/method/category/tools/" TargetMode="External"/><Relationship Id="rId76" Type="http://schemas.openxmlformats.org/officeDocument/2006/relationships/image" Target="media/image46.jpg"/><Relationship Id="rId77" Type="http://schemas.openxmlformats.org/officeDocument/2006/relationships/image" Target="media/image47.jpg"/><Relationship Id="rId78" Type="http://schemas.openxmlformats.org/officeDocument/2006/relationships/image" Target="media/image48.jpg"/><Relationship Id="rId79" Type="http://schemas.openxmlformats.org/officeDocument/2006/relationships/image" Target="media/image49.jpg"/><Relationship Id="rId23" Type="http://schemas.openxmlformats.org/officeDocument/2006/relationships/hyperlink" Target="https://console.ng.bluemix.net/docs/cli/index.html" TargetMode="External"/><Relationship Id="rId24" Type="http://schemas.openxmlformats.org/officeDocument/2006/relationships/hyperlink" Target="https://console.ng.bluemix.net/registration/" TargetMode="External"/><Relationship Id="rId25" Type="http://schemas.openxmlformats.org/officeDocument/2006/relationships/hyperlink" Target="https://github.com/join?source=header-home" TargetMode="External"/><Relationship Id="rId26" Type="http://schemas.openxmlformats.org/officeDocument/2006/relationships/hyperlink" Target="https://github.com/jesusmah/2720-InterConnect-2017" TargetMode="External"/><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jpg"/><Relationship Id="rId130" Type="http://schemas.openxmlformats.org/officeDocument/2006/relationships/hyperlink" Target="https://developer.ibm.com/tv/microservices/" TargetMode="External"/><Relationship Id="rId131" Type="http://schemas.openxmlformats.org/officeDocument/2006/relationships/hyperlink" Target="https://developer.ibm.com/cloudarchitecture/2016/10/20/meeting-microservices/" TargetMode="External"/><Relationship Id="rId132" Type="http://schemas.openxmlformats.org/officeDocument/2006/relationships/hyperlink" Target="https://developer.ibm.com/cloudarchitecture/2016/12/02/microservices-meet-devops/" TargetMode="External"/><Relationship Id="rId133" Type="http://schemas.openxmlformats.org/officeDocument/2006/relationships/footer" Target="footer3.xml"/><Relationship Id="rId134" Type="http://schemas.openxmlformats.org/officeDocument/2006/relationships/fontTable" Target="fontTable.xml"/><Relationship Id="rId13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50" Type="http://schemas.openxmlformats.org/officeDocument/2006/relationships/image" Target="media/image24.jpg"/><Relationship Id="rId51" Type="http://schemas.openxmlformats.org/officeDocument/2006/relationships/image" Target="media/image25.jpg"/><Relationship Id="rId52" Type="http://schemas.openxmlformats.org/officeDocument/2006/relationships/image" Target="media/image26.jpg"/><Relationship Id="rId53" Type="http://schemas.openxmlformats.org/officeDocument/2006/relationships/image" Target="media/image27.jpg"/><Relationship Id="rId54" Type="http://schemas.openxmlformats.org/officeDocument/2006/relationships/image" Target="media/image28.jpg"/><Relationship Id="rId55" Type="http://schemas.openxmlformats.org/officeDocument/2006/relationships/image" Target="media/image29.jpg"/><Relationship Id="rId56" Type="http://schemas.openxmlformats.org/officeDocument/2006/relationships/image" Target="media/image30.jpg"/><Relationship Id="rId57" Type="http://schemas.openxmlformats.org/officeDocument/2006/relationships/image" Target="media/image31.jpg"/><Relationship Id="rId58" Type="http://schemas.openxmlformats.org/officeDocument/2006/relationships/hyperlink" Target="https://www.ibm.com/cloud-computing/bluemix/containers" TargetMode="External"/><Relationship Id="rId59" Type="http://schemas.openxmlformats.org/officeDocument/2006/relationships/hyperlink" Target="https://docs.docker.com/engine/reference/builder/" TargetMode="External"/><Relationship Id="rId110" Type="http://schemas.openxmlformats.org/officeDocument/2006/relationships/image" Target="media/image79.jpg"/><Relationship Id="rId111" Type="http://schemas.openxmlformats.org/officeDocument/2006/relationships/image" Target="media/image80.jpg"/><Relationship Id="rId112" Type="http://schemas.openxmlformats.org/officeDocument/2006/relationships/image" Target="media/image81.jpg"/><Relationship Id="rId113" Type="http://schemas.openxmlformats.org/officeDocument/2006/relationships/image" Target="media/image82.jpg"/><Relationship Id="rId114" Type="http://schemas.openxmlformats.org/officeDocument/2006/relationships/image" Target="media/image83.jpg"/><Relationship Id="rId115" Type="http://schemas.openxmlformats.org/officeDocument/2006/relationships/image" Target="media/image84.jpg"/><Relationship Id="rId116" Type="http://schemas.openxmlformats.org/officeDocument/2006/relationships/image" Target="media/image85.jpg"/><Relationship Id="rId117" Type="http://schemas.openxmlformats.org/officeDocument/2006/relationships/image" Target="media/image86.jpg"/><Relationship Id="rId118" Type="http://schemas.openxmlformats.org/officeDocument/2006/relationships/image" Target="media/image87.jpg"/><Relationship Id="rId119" Type="http://schemas.openxmlformats.org/officeDocument/2006/relationships/hyperlink" Target="https://projects.spring.io/spring-boot/" TargetMode="External"/><Relationship Id="rId30" Type="http://schemas.openxmlformats.org/officeDocument/2006/relationships/hyperlink" Target="https://spring.io/" TargetMode="External"/><Relationship Id="rId31" Type="http://schemas.openxmlformats.org/officeDocument/2006/relationships/hyperlink" Target="https://projects.spring.io/spring-boot/" TargetMode="External"/><Relationship Id="rId32" Type="http://schemas.openxmlformats.org/officeDocument/2006/relationships/hyperlink" Target="https://github.com/jesusmah/interconnect-menu" TargetMode="External"/><Relationship Id="rId33" Type="http://schemas.openxmlformats.org/officeDocument/2006/relationships/hyperlink" Target="https://github.com/jesusmah/interconnect-drinks" TargetMode="External"/><Relationship Id="rId34" Type="http://schemas.openxmlformats.org/officeDocument/2006/relationships/hyperlink" Target="https://github.com/jesusmah/interconnect-food" TargetMode="External"/><Relationship Id="rId35" Type="http://schemas.openxmlformats.org/officeDocument/2006/relationships/image" Target="media/image11.jpg"/><Relationship Id="rId36" Type="http://schemas.openxmlformats.org/officeDocument/2006/relationships/image" Target="media/image12.jpg"/><Relationship Id="rId37" Type="http://schemas.openxmlformats.org/officeDocument/2006/relationships/image" Target="media/image13.jpg"/><Relationship Id="rId38" Type="http://schemas.openxmlformats.org/officeDocument/2006/relationships/image" Target="media/image14.jpg"/><Relationship Id="rId39" Type="http://schemas.openxmlformats.org/officeDocument/2006/relationships/image" Target="media/image15.jpg"/><Relationship Id="rId80" Type="http://schemas.openxmlformats.org/officeDocument/2006/relationships/image" Target="media/image50.jpg"/><Relationship Id="rId81" Type="http://schemas.openxmlformats.org/officeDocument/2006/relationships/image" Target="media/image51.jpg"/><Relationship Id="rId82" Type="http://schemas.openxmlformats.org/officeDocument/2006/relationships/image" Target="media/image52.jpg"/><Relationship Id="rId83" Type="http://schemas.openxmlformats.org/officeDocument/2006/relationships/image" Target="media/image53.jpg"/><Relationship Id="rId84" Type="http://schemas.openxmlformats.org/officeDocument/2006/relationships/image" Target="media/image54.jpg"/><Relationship Id="rId85" Type="http://schemas.openxmlformats.org/officeDocument/2006/relationships/image" Target="media/image55.jpg"/><Relationship Id="rId86" Type="http://schemas.openxmlformats.org/officeDocument/2006/relationships/image" Target="media/image56.jpg"/><Relationship Id="rId87" Type="http://schemas.openxmlformats.org/officeDocument/2006/relationships/image" Target="media/image57.jpg"/><Relationship Id="rId88" Type="http://schemas.openxmlformats.org/officeDocument/2006/relationships/image" Target="media/image58.jpg"/><Relationship Id="rId89" Type="http://schemas.openxmlformats.org/officeDocument/2006/relationships/image" Target="media/image59.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lindamalcomb:Library:Containers:com.apple.mail:Data:Library:Mail%20Downloads:59B34A73-52AC-4741-B51D-EC4B8DF88A23:Connect%202017_HOL-template.dotx" TargetMode="External"/></Relationships>
</file>

<file path=word/theme/theme1.xml><?xml version="1.0" encoding="utf-8"?>
<a:theme xmlns:a="http://schemas.openxmlformats.org/drawingml/2006/main" name="Connect2017">
  <a:themeElements>
    <a:clrScheme name="Custom 107">
      <a:dk1>
        <a:srgbClr val="000000"/>
      </a:dk1>
      <a:lt1>
        <a:srgbClr val="FFFFFF"/>
      </a:lt1>
      <a:dk2>
        <a:srgbClr val="44546A"/>
      </a:dk2>
      <a:lt2>
        <a:srgbClr val="E7E6E6"/>
      </a:lt2>
      <a:accent1>
        <a:srgbClr val="B8AEAE"/>
      </a:accent1>
      <a:accent2>
        <a:srgbClr val="E4E1E4"/>
      </a:accent2>
      <a:accent3>
        <a:srgbClr val="F05253"/>
      </a:accent3>
      <a:accent4>
        <a:srgbClr val="1C3649"/>
      </a:accent4>
      <a:accent5>
        <a:srgbClr val="5498D5"/>
      </a:accent5>
      <a:accent6>
        <a:srgbClr val="9871B2"/>
      </a:accent6>
      <a:hlink>
        <a:srgbClr val="0563C1"/>
      </a:hlink>
      <a:folHlink>
        <a:srgbClr val="954F72"/>
      </a:folHlink>
    </a:clrScheme>
    <a:fontScheme name="Arial Black-Arial">
      <a:majorFont>
        <a:latin typeface="Arial Black"/>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solidFill>
        <a:ln>
          <a:no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defPPr algn="ctr">
          <a:defRPr/>
        </a:defPPr>
      </a:lstStyle>
      <a:style>
        <a:lnRef idx="1">
          <a:schemeClr val="accent1"/>
        </a:lnRef>
        <a:fillRef idx="2">
          <a:schemeClr val="accent1"/>
        </a:fillRef>
        <a:effectRef idx="1">
          <a:schemeClr val="accent1"/>
        </a:effectRef>
        <a:fontRef idx="minor">
          <a:schemeClr val="dk1"/>
        </a:fontRef>
      </a:style>
    </a:spDef>
    <a:lnDef>
      <a:spPr/>
      <a:bodyPr/>
      <a:lstStyle/>
      <a:style>
        <a:lnRef idx="2">
          <a:schemeClr val="accent1"/>
        </a:lnRef>
        <a:fillRef idx="0">
          <a:schemeClr val="accent1"/>
        </a:fillRef>
        <a:effectRef idx="1">
          <a:schemeClr val="accent1"/>
        </a:effectRef>
        <a:fontRef idx="minor">
          <a:schemeClr val="tx1"/>
        </a:fontRef>
      </a:style>
    </a:lnDef>
    <a:txDef>
      <a:spPr/>
      <a:bodyPr vert="horz" wrap="square" lIns="91440" tIns="45720" rIns="91440" bIns="45720" rtlCol="0" anchor="t" anchorCtr="0">
        <a:noAutofit/>
      </a:bodyPr>
      <a:lstStyle>
        <a:defPPr>
          <a:lnSpc>
            <a:spcPct val="90000"/>
          </a:lnSpc>
          <a:spcBef>
            <a:spcPts val="1000"/>
          </a:spcBef>
          <a:defRPr sz="2500" dirty="0" smtClean="0"/>
        </a:defP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D7A854-E0F7-854F-90EB-CDA9C72E0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HD:Users:lindamalcomb:Library:Containers:com.apple.mail:Data:Library:Mail Downloads:59B34A73-52AC-4741-B51D-EC4B8DF88A23:Connect 2017_HOL-template.dotx</Template>
  <TotalTime>60</TotalTime>
  <Pages>56</Pages>
  <Words>4826</Words>
  <Characters>27512</Characters>
  <Application>Microsoft Macintosh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Creative Concepts</Company>
  <LinksUpToDate>false</LinksUpToDate>
  <CharactersWithSpaces>32274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Malcomb</dc:creator>
  <cp:keywords/>
  <dc:description/>
  <cp:lastModifiedBy>JESUS Almaraz</cp:lastModifiedBy>
  <cp:revision>28</cp:revision>
  <cp:lastPrinted>2017-02-05T14:10:00Z</cp:lastPrinted>
  <dcterms:created xsi:type="dcterms:W3CDTF">2017-03-17T18:37:00Z</dcterms:created>
  <dcterms:modified xsi:type="dcterms:W3CDTF">2017-03-27T13:21:00Z</dcterms:modified>
</cp:coreProperties>
</file>